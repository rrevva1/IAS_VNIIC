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81"/>
      </w:tblGrid>
      <w:tr w:rsidR="00C37021" w14:paraId="4D854FD9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2E9CB981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 w:bidi="ar-SA"/>
              </w:rPr>
              <w:drawing>
                <wp:inline distT="0" distB="0" distL="0" distR="0" wp14:anchorId="1FD3D9B4" wp14:editId="1D538684">
                  <wp:extent cx="885825" cy="1009650"/>
                  <wp:effectExtent l="0" t="0" r="0" b="0"/>
                  <wp:docPr id="11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99390" name="Рисунок 1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85825" cy="10096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7021" w14:paraId="6E941C2C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0E550456" w14:textId="77777777" w:rsidR="00C37021" w:rsidRDefault="00C37021" w:rsidP="00627B58">
            <w:pPr>
              <w:pStyle w:val="Standard"/>
              <w:widowControl w:val="0"/>
              <w:spacing w:line="24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aps/>
                <w:sz w:val="28"/>
                <w:szCs w:val="28"/>
              </w:rPr>
              <w:t>МИНОБРНАУКИ РОССИИ</w:t>
            </w:r>
          </w:p>
        </w:tc>
      </w:tr>
      <w:tr w:rsidR="00C37021" w14:paraId="7F194F91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4309C862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69592FF1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высшего образования</w:t>
            </w:r>
          </w:p>
          <w:p w14:paraId="1D911050" w14:textId="77777777" w:rsidR="00C37021" w:rsidRDefault="00C37021" w:rsidP="00627B58">
            <w:pPr>
              <w:pStyle w:val="Standard"/>
              <w:widowControl w:val="0"/>
              <w:spacing w:before="28" w:after="28" w:line="100" w:lineRule="atLeast"/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«МИРЭА - Российский технологический университет»</w:t>
            </w:r>
          </w:p>
          <w:p w14:paraId="612B85C8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  <w:bookmarkStart w:id="0" w:name="undefined"/>
            <w:bookmarkEnd w:id="0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РТУ МИРЭА</w:t>
            </w:r>
          </w:p>
          <w:p w14:paraId="5DB836C0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02FAC" w:rsidRPr="00A02FAC" w14:paraId="0BCAA958" w14:textId="77777777" w:rsidTr="00627B58">
        <w:trPr>
          <w:cantSplit/>
          <w:trHeight w:val="283"/>
        </w:trPr>
        <w:tc>
          <w:tcPr>
            <w:tcW w:w="9681" w:type="dxa"/>
            <w:shd w:val="clear" w:color="FFFFFF" w:fill="FFFFFF"/>
          </w:tcPr>
          <w:p w14:paraId="090E7C7E" w14:textId="4AAE1B9F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Институт </w:t>
            </w:r>
            <w:r w:rsidR="003D642E">
              <w:rPr>
                <w:rFonts w:ascii="Times New Roman" w:hAnsi="Times New Roman" w:cs="Times New Roman"/>
                <w:sz w:val="28"/>
                <w:szCs w:val="28"/>
              </w:rPr>
              <w:t>Информационных Технологий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D642E">
              <w:rPr>
                <w:rFonts w:ascii="Times New Roman" w:hAnsi="Times New Roman" w:cs="Times New Roman"/>
                <w:sz w:val="28"/>
                <w:szCs w:val="28"/>
              </w:rPr>
              <w:t>ИИТ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A02FAC" w:rsidRPr="00A02FAC" w14:paraId="456E1451" w14:textId="77777777" w:rsidTr="00627B58">
        <w:trPr>
          <w:cantSplit/>
          <w:trHeight w:val="283"/>
        </w:trPr>
        <w:tc>
          <w:tcPr>
            <w:tcW w:w="9681" w:type="dxa"/>
            <w:tcBorders>
              <w:bottom w:val="single" w:sz="12" w:space="0" w:color="000000"/>
            </w:tcBorders>
            <w:shd w:val="clear" w:color="FFFFFF" w:fill="FFFFFF"/>
          </w:tcPr>
          <w:p w14:paraId="78CF57F4" w14:textId="46BB416C" w:rsidR="00C37021" w:rsidRPr="00A02FAC" w:rsidRDefault="00F95884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 w:rsidRPr="00F95884">
              <w:rPr>
                <w:rFonts w:ascii="Times New Roman" w:hAnsi="Times New Roman" w:cs="Times New Roman"/>
                <w:sz w:val="28"/>
                <w:szCs w:val="28"/>
              </w:rPr>
              <w:t>Базовая кафедра 250 - математического обеспечения информационных систем</w:t>
            </w:r>
            <w:r w:rsidR="00087E7A">
              <w:rPr>
                <w:rFonts w:ascii="Times New Roman" w:hAnsi="Times New Roman" w:cs="Times New Roman"/>
                <w:sz w:val="28"/>
                <w:szCs w:val="28"/>
              </w:rPr>
              <w:t xml:space="preserve"> (МОИС)</w:t>
            </w:r>
          </w:p>
        </w:tc>
      </w:tr>
    </w:tbl>
    <w:p w14:paraId="2B0E37D3" w14:textId="77777777" w:rsidR="00C37021" w:rsidRPr="00A02FAC" w:rsidRDefault="00C37021" w:rsidP="00C37021">
      <w:pPr>
        <w:pStyle w:val="Standard"/>
      </w:pPr>
    </w:p>
    <w:p w14:paraId="5B806FAB" w14:textId="77777777" w:rsidR="00C37021" w:rsidRPr="00A02FAC" w:rsidRDefault="00C37021" w:rsidP="00C37021">
      <w:pPr>
        <w:pStyle w:val="Standard"/>
      </w:pPr>
    </w:p>
    <w:tbl>
      <w:tblPr>
        <w:tblW w:w="9607" w:type="dxa"/>
        <w:tblLayout w:type="fixed"/>
        <w:tblLook w:val="0000" w:firstRow="0" w:lastRow="0" w:firstColumn="0" w:lastColumn="0" w:noHBand="0" w:noVBand="0"/>
      </w:tblPr>
      <w:tblGrid>
        <w:gridCol w:w="9607"/>
      </w:tblGrid>
      <w:tr w:rsidR="00A02FAC" w:rsidRPr="00A02FAC" w14:paraId="2BEE2862" w14:textId="77777777" w:rsidTr="00627B58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6948E10A" w14:textId="5D26F1DB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  <w:r w:rsidRPr="00A02F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ОТЧЕТ ПО </w:t>
            </w:r>
            <w:r w:rsidR="0016711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ПРАКТИЧЕСКОЙ РАБОТЕ № </w:t>
            </w:r>
            <w:r w:rsidR="00D4161B"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A02FAC" w:rsidRPr="00A02FAC" w14:paraId="795C146C" w14:textId="77777777" w:rsidTr="00627B58">
        <w:trPr>
          <w:cantSplit/>
          <w:trHeight w:val="283"/>
        </w:trPr>
        <w:tc>
          <w:tcPr>
            <w:tcW w:w="9607" w:type="dxa"/>
            <w:shd w:val="clear" w:color="FFFFFF" w:fill="FFFFFF"/>
          </w:tcPr>
          <w:p w14:paraId="6A8FF2B8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</w:pPr>
          </w:p>
          <w:p w14:paraId="2F5F62BF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по дисциплине</w:t>
            </w:r>
          </w:p>
        </w:tc>
      </w:tr>
      <w:tr w:rsidR="00A02FAC" w:rsidRPr="00A02FAC" w14:paraId="6997AEB7" w14:textId="77777777" w:rsidTr="00627B58">
        <w:trPr>
          <w:cantSplit/>
          <w:trHeight w:val="794"/>
        </w:trPr>
        <w:tc>
          <w:tcPr>
            <w:tcW w:w="9607" w:type="dxa"/>
            <w:shd w:val="clear" w:color="FFFFFF" w:fill="FFFFFF"/>
          </w:tcPr>
          <w:p w14:paraId="5C8867AC" w14:textId="61DDF3AC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  <w:r w:rsidRPr="00A02FAC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«</w:t>
            </w:r>
            <w:r w:rsidR="008A13C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П</w:t>
            </w:r>
            <w:r w:rsidR="008A13C3" w:rsidRPr="008A13C3">
              <w:rPr>
                <w:rFonts w:ascii="Times New Roman" w:hAnsi="Times New Roman" w:cs="Times New Roman"/>
                <w:b/>
                <w:spacing w:val="-5"/>
                <w:sz w:val="28"/>
                <w:szCs w:val="28"/>
              </w:rPr>
              <w:t>роектирование информационно-аналитических систем</w:t>
            </w: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  <w:p w14:paraId="2BAA88E5" w14:textId="77777777" w:rsidR="002B21EB" w:rsidRDefault="002B21EB" w:rsidP="002B21EB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Cs/>
              </w:rPr>
            </w:pPr>
          </w:p>
          <w:p w14:paraId="77FE15CF" w14:textId="4852797B" w:rsidR="00AF767B" w:rsidRPr="00A02FAC" w:rsidRDefault="00AF767B" w:rsidP="002B21EB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  <w:bCs/>
              </w:rPr>
            </w:pPr>
          </w:p>
        </w:tc>
      </w:tr>
    </w:tbl>
    <w:p w14:paraId="7B16A0E2" w14:textId="3712AC70" w:rsidR="00C37021" w:rsidRPr="002B21EB" w:rsidRDefault="002B21EB" w:rsidP="002B21EB">
      <w:pPr>
        <w:pStyle w:val="Standard"/>
        <w:widowControl w:val="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B21EB">
        <w:rPr>
          <w:rFonts w:ascii="Times New Roman" w:hAnsi="Times New Roman" w:cs="Times New Roman"/>
          <w:sz w:val="28"/>
          <w:szCs w:val="28"/>
        </w:rPr>
        <w:t>Тема практической работы: «</w:t>
      </w:r>
      <w:r w:rsidR="00D4161B">
        <w:rPr>
          <w:rFonts w:ascii="Times New Roman" w:hAnsi="Times New Roman" w:cs="Times New Roman"/>
          <w:sz w:val="28"/>
          <w:szCs w:val="28"/>
        </w:rPr>
        <w:t>Диаграммы С4</w:t>
      </w:r>
      <w:r w:rsidRPr="002B21EB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W w:w="96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92"/>
        <w:gridCol w:w="1813"/>
      </w:tblGrid>
      <w:tr w:rsidR="00A02FAC" w:rsidRPr="00A02FAC" w14:paraId="67D25BE4" w14:textId="77777777" w:rsidTr="00B673DF">
        <w:trPr>
          <w:cantSplit/>
          <w:trHeight w:val="1242"/>
        </w:trPr>
        <w:tc>
          <w:tcPr>
            <w:tcW w:w="7792" w:type="dxa"/>
            <w:shd w:val="clear" w:color="FFFFFF" w:fill="FFFFFF"/>
          </w:tcPr>
          <w:p w14:paraId="2E26E85A" w14:textId="074D06D6" w:rsidR="00C37021" w:rsidRPr="00A02FAC" w:rsidRDefault="002B21EB" w:rsidP="006B6F09">
            <w:pPr>
              <w:pStyle w:val="Standard"/>
              <w:widowControl w:val="0"/>
              <w:shd w:val="clear" w:color="auto" w:fill="FFFFFF"/>
              <w:spacing w:line="360" w:lineRule="auto"/>
              <w:rPr>
                <w:rFonts w:ascii="Times New Roman" w:hAnsi="Times New Roman" w:cs="Times New Roman"/>
              </w:rPr>
            </w:pPr>
            <w:r w:rsidRPr="002B21EB">
              <w:rPr>
                <w:rFonts w:ascii="Times New Roman" w:hAnsi="Times New Roman" w:cs="Times New Roman"/>
                <w:sz w:val="28"/>
                <w:szCs w:val="28"/>
              </w:rPr>
              <w:t xml:space="preserve">Тема ИС: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3321DD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Информацион</w:t>
            </w: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ная</w:t>
            </w:r>
            <w:r w:rsidRPr="003321DD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 xml:space="preserve"> система </w:t>
            </w:r>
            <w:r w:rsidR="006B6F09">
              <w:rPr>
                <w:rFonts w:ascii="Times New Roman" w:hAnsi="Times New Roman"/>
                <w:color w:val="000000" w:themeColor="text1"/>
                <w:sz w:val="28"/>
                <w:szCs w:val="28"/>
                <w:lang w:eastAsia="en-US"/>
              </w:rPr>
              <w:t>управления ТС предприятия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813" w:type="dxa"/>
            <w:shd w:val="clear" w:color="FFFFFF" w:fill="FFFFFF"/>
          </w:tcPr>
          <w:p w14:paraId="25AC8E0D" w14:textId="77777777" w:rsidR="00C37021" w:rsidRPr="00A02FAC" w:rsidRDefault="00C37021" w:rsidP="002B21EB">
            <w:pPr>
              <w:pStyle w:val="Standard"/>
              <w:widowControl w:val="0"/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</w:tr>
      <w:tr w:rsidR="00A02FAC" w:rsidRPr="00A02FAC" w14:paraId="0B23DEAE" w14:textId="77777777" w:rsidTr="00B673DF">
        <w:trPr>
          <w:cantSplit/>
          <w:trHeight w:val="283"/>
        </w:trPr>
        <w:tc>
          <w:tcPr>
            <w:tcW w:w="7792" w:type="dxa"/>
            <w:shd w:val="clear" w:color="FFFFFF" w:fill="FFFFFF"/>
          </w:tcPr>
          <w:p w14:paraId="0C1C2B7F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2FBD6FAB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1171C65F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ИВМО-04-24</w:t>
            </w:r>
          </w:p>
          <w:p w14:paraId="54D3D66B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813" w:type="dxa"/>
            <w:shd w:val="clear" w:color="FFFFFF" w:fill="FFFFFF"/>
          </w:tcPr>
          <w:p w14:paraId="5DD5B1A4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</w:p>
          <w:p w14:paraId="6A0CDA8F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</w:p>
          <w:p w14:paraId="0A299511" w14:textId="695E6A58" w:rsidR="00C37021" w:rsidRPr="00A02FAC" w:rsidRDefault="006B6F09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Ревва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Р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78485CFA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  <w:tr w:rsidR="00A02FAC" w:rsidRPr="00A02FAC" w14:paraId="244337D9" w14:textId="77777777" w:rsidTr="00B673DF">
        <w:trPr>
          <w:cantSplit/>
          <w:trHeight w:val="283"/>
        </w:trPr>
        <w:tc>
          <w:tcPr>
            <w:tcW w:w="7792" w:type="dxa"/>
            <w:shd w:val="clear" w:color="FFFFFF" w:fill="FFFFFF"/>
          </w:tcPr>
          <w:p w14:paraId="7A22766D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</w:p>
          <w:p w14:paraId="17261CCD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</w:pPr>
            <w:r w:rsidRPr="00A02FAC">
              <w:rPr>
                <w:rFonts w:ascii="Times New Roman" w:hAnsi="Times New Roman" w:cs="Times New Roman"/>
                <w:sz w:val="28"/>
                <w:szCs w:val="28"/>
              </w:rPr>
              <w:t>Принял</w:t>
            </w:r>
          </w:p>
          <w:p w14:paraId="2C2B98D9" w14:textId="77777777" w:rsidR="00C37021" w:rsidRPr="00A02FAC" w:rsidRDefault="00C37021" w:rsidP="00627B58">
            <w:pPr>
              <w:pStyle w:val="Standard"/>
              <w:widowControl w:val="0"/>
              <w:spacing w:line="100" w:lineRule="atLeast"/>
              <w:jc w:val="right"/>
              <w:rPr>
                <w:rFonts w:ascii="Times New Roman" w:hAnsi="Times New Roman" w:cs="Times New Roman"/>
                <w:bCs/>
              </w:rPr>
            </w:pPr>
            <w:r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                                                                                                                    </w:t>
            </w:r>
          </w:p>
        </w:tc>
        <w:tc>
          <w:tcPr>
            <w:tcW w:w="1813" w:type="dxa"/>
            <w:shd w:val="clear" w:color="FFFFFF" w:fill="FFFFFF"/>
          </w:tcPr>
          <w:p w14:paraId="1F939566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center"/>
            </w:pPr>
          </w:p>
          <w:p w14:paraId="7BD7385A" w14:textId="39A7FBF5" w:rsidR="00C37021" w:rsidRPr="00A02FAC" w:rsidRDefault="007B72DF" w:rsidP="00627B58">
            <w:pPr>
              <w:pStyle w:val="Standard"/>
              <w:widowControl w:val="0"/>
              <w:shd w:val="clear" w:color="auto" w:fill="FFFFFF"/>
              <w:spacing w:line="100" w:lineRule="atLeast"/>
              <w:jc w:val="right"/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Уманский С.А</w:t>
            </w:r>
            <w:r w:rsidR="00C37021" w:rsidRPr="00A02FAC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0A99CDC8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</w:pPr>
          </w:p>
          <w:p w14:paraId="49783983" w14:textId="77777777" w:rsidR="00C37021" w:rsidRPr="00A02FAC" w:rsidRDefault="00C37021" w:rsidP="00627B58">
            <w:pPr>
              <w:pStyle w:val="Standard"/>
              <w:widowControl w:val="0"/>
              <w:shd w:val="clear" w:color="auto" w:fill="FFFFFF"/>
              <w:spacing w:line="100" w:lineRule="atLeast"/>
              <w:ind w:firstLine="1593"/>
              <w:jc w:val="right"/>
              <w:rPr>
                <w:rFonts w:ascii="Times New Roman" w:hAnsi="Times New Roman" w:cs="Times New Roman"/>
                <w:bCs/>
                <w:i/>
              </w:rPr>
            </w:pPr>
          </w:p>
        </w:tc>
      </w:tr>
    </w:tbl>
    <w:p w14:paraId="41C250D4" w14:textId="77777777" w:rsidR="00C37021" w:rsidRDefault="00C37021" w:rsidP="00C37021">
      <w:pPr>
        <w:pStyle w:val="Standard"/>
      </w:pPr>
    </w:p>
    <w:tbl>
      <w:tblPr>
        <w:tblW w:w="9570" w:type="dxa"/>
        <w:tblLayout w:type="fixed"/>
        <w:tblLook w:val="0000" w:firstRow="0" w:lastRow="0" w:firstColumn="0" w:lastColumn="0" w:noHBand="0" w:noVBand="0"/>
      </w:tblPr>
      <w:tblGrid>
        <w:gridCol w:w="3508"/>
        <w:gridCol w:w="3400"/>
        <w:gridCol w:w="2662"/>
      </w:tblGrid>
      <w:tr w:rsidR="00C37021" w14:paraId="37E87248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56A3BC6A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выполнена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628021D2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689E6408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1F707295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C37021" w14:paraId="0F5BBD4F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</w:tcPr>
          <w:p w14:paraId="6B74F7D0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</w:p>
        </w:tc>
        <w:tc>
          <w:tcPr>
            <w:tcW w:w="3400" w:type="dxa"/>
            <w:shd w:val="clear" w:color="FFFFFF" w:fill="FFFFFF"/>
          </w:tcPr>
          <w:p w14:paraId="0153E798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62" w:type="dxa"/>
            <w:shd w:val="clear" w:color="FFFFFF" w:fill="FFFFFF"/>
          </w:tcPr>
          <w:p w14:paraId="0AE85D9B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C37021" w14:paraId="4B52C33A" w14:textId="77777777" w:rsidTr="00627B58">
        <w:trPr>
          <w:cantSplit/>
          <w:trHeight w:val="283"/>
        </w:trPr>
        <w:tc>
          <w:tcPr>
            <w:tcW w:w="3508" w:type="dxa"/>
            <w:shd w:val="clear" w:color="FFFFFF" w:fill="FFFFFF"/>
            <w:vAlign w:val="center"/>
          </w:tcPr>
          <w:p w14:paraId="4D7A2EF1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6367AE53" w14:textId="77777777" w:rsidR="00C37021" w:rsidRDefault="00C37021" w:rsidP="00627B58">
            <w:pPr>
              <w:pStyle w:val="Standard"/>
              <w:widowControl w:val="0"/>
              <w:spacing w:line="100" w:lineRule="atLeas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«Зачтено»</w:t>
            </w:r>
          </w:p>
        </w:tc>
        <w:tc>
          <w:tcPr>
            <w:tcW w:w="3400" w:type="dxa"/>
            <w:shd w:val="clear" w:color="FFFFFF" w:fill="FFFFFF"/>
            <w:vAlign w:val="center"/>
          </w:tcPr>
          <w:p w14:paraId="1B979559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</w:pPr>
          </w:p>
          <w:p w14:paraId="21494017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________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2662" w:type="dxa"/>
            <w:shd w:val="clear" w:color="FFFFFF" w:fill="FFFFFF"/>
          </w:tcPr>
          <w:p w14:paraId="122C7425" w14:textId="77777777" w:rsidR="00C37021" w:rsidRDefault="00C37021" w:rsidP="00627B58">
            <w:pPr>
              <w:pStyle w:val="Standard"/>
              <w:widowControl w:val="0"/>
              <w:spacing w:line="100" w:lineRule="atLeast"/>
            </w:pPr>
          </w:p>
          <w:p w14:paraId="4E707559" w14:textId="77777777" w:rsidR="00C37021" w:rsidRDefault="00C37021" w:rsidP="00627B58">
            <w:pPr>
              <w:pStyle w:val="Standard"/>
              <w:widowControl w:val="0"/>
              <w:spacing w:line="100" w:lineRule="atLeast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13EFAD8" w14:textId="122DD815" w:rsidR="00C37021" w:rsidRDefault="00C37021" w:rsidP="006B6F09">
      <w:pPr>
        <w:pStyle w:val="Standard"/>
      </w:pPr>
    </w:p>
    <w:p w14:paraId="03C75C33" w14:textId="77777777" w:rsidR="006B6F09" w:rsidRDefault="006B6F09" w:rsidP="006B6F09">
      <w:pPr>
        <w:pStyle w:val="Standard"/>
      </w:pPr>
    </w:p>
    <w:p w14:paraId="52BB27C6" w14:textId="77777777" w:rsidR="002068C6" w:rsidRDefault="002068C6" w:rsidP="00C37021">
      <w:pPr>
        <w:pStyle w:val="Standard"/>
        <w:jc w:val="center"/>
      </w:pPr>
    </w:p>
    <w:p w14:paraId="5829F45A" w14:textId="77777777" w:rsidR="00C37021" w:rsidRDefault="00C37021" w:rsidP="00C37021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0F80F08F" w14:textId="77777777" w:rsidR="00C37021" w:rsidRDefault="00C37021" w:rsidP="00C37021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2025</w:t>
      </w:r>
    </w:p>
    <w:p w14:paraId="74315C75" w14:textId="77777777" w:rsidR="00917C75" w:rsidRDefault="00917C75" w:rsidP="00C37021">
      <w:pPr>
        <w:jc w:val="center"/>
        <w:rPr>
          <w:rFonts w:ascii="Times New Roman" w:hAnsi="Times New Roman"/>
          <w:b/>
          <w:bCs/>
          <w:sz w:val="32"/>
          <w:szCs w:val="32"/>
        </w:rPr>
      </w:pPr>
    </w:p>
    <w:p w14:paraId="60994CB4" w14:textId="19087306" w:rsidR="00C37021" w:rsidRPr="00456E3A" w:rsidRDefault="00C37021" w:rsidP="00C37021">
      <w:pPr>
        <w:jc w:val="center"/>
        <w:rPr>
          <w:rFonts w:ascii="Times New Roman" w:hAnsi="Times New Roman"/>
          <w:b/>
          <w:bCs/>
          <w:sz w:val="32"/>
          <w:szCs w:val="32"/>
        </w:rPr>
      </w:pPr>
      <w:r w:rsidRPr="00456E3A">
        <w:rPr>
          <w:rFonts w:ascii="Times New Roman" w:hAnsi="Times New Roman"/>
          <w:b/>
          <w:bCs/>
          <w:sz w:val="32"/>
          <w:szCs w:val="32"/>
        </w:rPr>
        <w:lastRenderedPageBreak/>
        <w:t>СОДЕРЖАНИЕ</w:t>
      </w:r>
    </w:p>
    <w:p w14:paraId="0BB1568D" w14:textId="0E690481" w:rsidR="00B673DF" w:rsidRDefault="007B12BC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r>
        <w:fldChar w:fldCharType="begin"/>
      </w:r>
      <w:r>
        <w:instrText xml:space="preserve"> TOC \h \z \t "ЗАГ1;1;ЗАГ2;2;ЗАГ3+;3" </w:instrText>
      </w:r>
      <w:r>
        <w:fldChar w:fldCharType="separate"/>
      </w:r>
      <w:hyperlink w:anchor="_Toc198134978" w:history="1">
        <w:r w:rsidR="00B673DF" w:rsidRPr="005F20F9">
          <w:rPr>
            <w:rStyle w:val="a3"/>
            <w:noProof/>
          </w:rPr>
          <w:t>КОНТЕКСТНАЯ ДИАГРАММА</w:t>
        </w:r>
        <w:r w:rsidR="00B673DF">
          <w:rPr>
            <w:noProof/>
            <w:webHidden/>
          </w:rPr>
          <w:tab/>
        </w:r>
        <w:r w:rsidR="00B673DF">
          <w:rPr>
            <w:noProof/>
            <w:webHidden/>
          </w:rPr>
          <w:fldChar w:fldCharType="begin"/>
        </w:r>
        <w:r w:rsidR="00B673DF">
          <w:rPr>
            <w:noProof/>
            <w:webHidden/>
          </w:rPr>
          <w:instrText xml:space="preserve"> PAGEREF _Toc198134978 \h </w:instrText>
        </w:r>
        <w:r w:rsidR="00B673DF">
          <w:rPr>
            <w:noProof/>
            <w:webHidden/>
          </w:rPr>
        </w:r>
        <w:r w:rsidR="00B673DF">
          <w:rPr>
            <w:noProof/>
            <w:webHidden/>
          </w:rPr>
          <w:fldChar w:fldCharType="separate"/>
        </w:r>
        <w:r w:rsidR="00B673DF">
          <w:rPr>
            <w:noProof/>
            <w:webHidden/>
          </w:rPr>
          <w:t>3</w:t>
        </w:r>
        <w:r w:rsidR="00B673DF">
          <w:rPr>
            <w:noProof/>
            <w:webHidden/>
          </w:rPr>
          <w:fldChar w:fldCharType="end"/>
        </w:r>
      </w:hyperlink>
    </w:p>
    <w:p w14:paraId="2D521300" w14:textId="5DC6825B" w:rsidR="00B673DF" w:rsidRDefault="00B673D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8134979" w:history="1">
        <w:r w:rsidRPr="005F20F9">
          <w:rPr>
            <w:rStyle w:val="a3"/>
            <w:noProof/>
          </w:rPr>
          <w:t>ДИАГРАММА КОНТЕЙНЕРОВ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_Toc198134979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AFAE2F" w14:textId="1C6B5059" w:rsidR="00B673DF" w:rsidRDefault="00B673D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8134980" w:history="1">
        <w:r w:rsidRPr="005F20F9">
          <w:rPr>
            <w:rStyle w:val="a3"/>
            <w:noProof/>
          </w:rPr>
          <w:t>ДИАГРАММА КОМПОНЕНТОВ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_Toc198134980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BA09FB" w14:textId="6B3AA8E6" w:rsidR="00B673DF" w:rsidRDefault="00B673D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8134981" w:history="1">
        <w:r>
          <w:rPr>
            <w:rStyle w:val="a3"/>
            <w:noProof/>
          </w:rPr>
          <w:t>ДИАГРАММА</w:t>
        </w:r>
        <w:r w:rsidRPr="005F20F9">
          <w:rPr>
            <w:rStyle w:val="a3"/>
            <w:noProof/>
          </w:rPr>
          <w:t xml:space="preserve"> П</w:t>
        </w:r>
        <w:r>
          <w:rPr>
            <w:rStyle w:val="a3"/>
            <w:noProof/>
          </w:rPr>
          <w:t>О</w:t>
        </w:r>
        <w:r w:rsidRPr="005F20F9">
          <w:rPr>
            <w:rStyle w:val="a3"/>
            <w:noProof/>
          </w:rPr>
          <w:t>СЛЕДОВАТЕЛЬНОСТИ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_Toc198134981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21DB1E9" w14:textId="3876BECE" w:rsidR="00B673DF" w:rsidRDefault="00B673D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8134982" w:history="1">
        <w:r w:rsidRPr="005F20F9">
          <w:rPr>
            <w:rStyle w:val="a3"/>
            <w:noProof/>
          </w:rPr>
          <w:t>ДИАГРАММА РАЗВЕРТЫВАНИЯ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_Toc198134982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3EF550" w14:textId="405CEE80" w:rsidR="00B673DF" w:rsidRDefault="00B673DF">
      <w:pPr>
        <w:pStyle w:val="11"/>
        <w:rPr>
          <w:rFonts w:asciiTheme="minorHAnsi" w:eastAsiaTheme="minorEastAsia" w:hAnsiTheme="minorHAnsi" w:cstheme="minorBidi"/>
          <w:noProof/>
          <w:color w:val="auto"/>
          <w:sz w:val="22"/>
          <w:lang w:eastAsia="ru-RU"/>
        </w:rPr>
      </w:pPr>
      <w:hyperlink w:anchor="_Toc198134983" w:history="1">
        <w:r w:rsidRPr="005F20F9">
          <w:rPr>
            <w:rStyle w:val="a3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_Toc198134983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390BF96" w14:textId="1CABF3B6" w:rsidR="00C37021" w:rsidRDefault="007B12BC" w:rsidP="0091562F">
      <w:r>
        <w:rPr>
          <w:rFonts w:ascii="Times New Roman" w:hAnsi="Times New Roman"/>
          <w:color w:val="000000" w:themeColor="text1"/>
          <w:sz w:val="28"/>
        </w:rPr>
        <w:fldChar w:fldCharType="end"/>
      </w:r>
      <w:r w:rsidR="00C37021">
        <w:br w:type="page"/>
      </w:r>
    </w:p>
    <w:p w14:paraId="1FC86AFA" w14:textId="2AD6D681" w:rsidR="00101FB6" w:rsidRDefault="00101FB6" w:rsidP="00253F6A">
      <w:pPr>
        <w:pStyle w:val="12"/>
      </w:pPr>
      <w:bookmarkStart w:id="1" w:name="_Toc198134978"/>
      <w:r>
        <w:lastRenderedPageBreak/>
        <w:t>КОНТЕКСТНАЯ ДИАГРАММА</w:t>
      </w:r>
      <w:bookmarkEnd w:id="1"/>
    </w:p>
    <w:p w14:paraId="0EEFE690" w14:textId="4DBCCB1B" w:rsidR="00101FB6" w:rsidRDefault="00B422E5" w:rsidP="00B422E5">
      <w:pPr>
        <w:pStyle w:val="ae"/>
      </w:pPr>
      <w:r w:rsidRPr="00B422E5">
        <w:t xml:space="preserve">На контекстной диаграмме покажем сущности, работающие с системой: </w:t>
      </w:r>
      <w:r w:rsidR="00B673DF">
        <w:t>внешние хранилище, систему уведомлений, пользователей</w:t>
      </w:r>
      <w:r w:rsidRPr="00B422E5">
        <w:t xml:space="preserve"> системы (</w:t>
      </w:r>
      <w:r>
        <w:t>Рисунок 1.1</w:t>
      </w:r>
      <w:r w:rsidRPr="00B422E5">
        <w:t>).</w:t>
      </w:r>
    </w:p>
    <w:p w14:paraId="5DD932D0" w14:textId="7B2A8E0F" w:rsidR="00B422E5" w:rsidRDefault="00B422E5" w:rsidP="00B422E5">
      <w:pPr>
        <w:pStyle w:val="ae"/>
        <w:spacing w:line="240" w:lineRule="auto"/>
        <w:ind w:firstLine="0"/>
        <w:jc w:val="center"/>
      </w:pPr>
    </w:p>
    <w:p w14:paraId="76D7F05F" w14:textId="01B8BE50" w:rsidR="00D50166" w:rsidRPr="00C25D4C" w:rsidRDefault="00D50166" w:rsidP="00B422E5">
      <w:pPr>
        <w:pStyle w:val="ae"/>
        <w:spacing w:line="240" w:lineRule="auto"/>
        <w:ind w:firstLine="0"/>
        <w:jc w:val="center"/>
      </w:pPr>
      <w:r w:rsidRPr="00D50166">
        <w:drawing>
          <wp:inline distT="0" distB="0" distL="0" distR="0" wp14:anchorId="2769B7E4" wp14:editId="1213FC84">
            <wp:extent cx="6120130" cy="51327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3874" w14:textId="27B0B850" w:rsidR="00B422E5" w:rsidRPr="00B422E5" w:rsidRDefault="00B422E5" w:rsidP="00B422E5">
      <w:pPr>
        <w:pStyle w:val="ae"/>
        <w:ind w:firstLine="0"/>
        <w:jc w:val="center"/>
        <w:rPr>
          <w:b/>
          <w:bCs/>
          <w:sz w:val="24"/>
          <w:szCs w:val="24"/>
        </w:rPr>
      </w:pPr>
      <w:r w:rsidRPr="00B422E5">
        <w:rPr>
          <w:b/>
          <w:bCs/>
          <w:sz w:val="24"/>
          <w:szCs w:val="24"/>
        </w:rPr>
        <w:t>Рисунок 1.1 — Контекстная диаграмма</w:t>
      </w:r>
    </w:p>
    <w:p w14:paraId="6AFEACF0" w14:textId="4B4D7BDB" w:rsidR="00101FB6" w:rsidRDefault="00101FB6" w:rsidP="00101FB6">
      <w:pPr>
        <w:pStyle w:val="12"/>
      </w:pPr>
      <w:bookmarkStart w:id="2" w:name="_Toc198134979"/>
      <w:r>
        <w:lastRenderedPageBreak/>
        <w:t>ДИАГРАММА КОНТЕЙНЕРОВ</w:t>
      </w:r>
      <w:bookmarkEnd w:id="2"/>
    </w:p>
    <w:p w14:paraId="769551B4" w14:textId="7B5BAE91" w:rsidR="00101FB6" w:rsidRDefault="00B42052" w:rsidP="00B42052">
      <w:pPr>
        <w:pStyle w:val="ae"/>
      </w:pPr>
      <w:r>
        <w:t xml:space="preserve">Для построения диаграммы контейнеров выберем подсистему </w:t>
      </w:r>
      <w:r w:rsidR="00B673DF">
        <w:t xml:space="preserve">учета ТС предприятия </w:t>
      </w:r>
      <w:r>
        <w:t xml:space="preserve">(Рисунок 2.1). На ней укажем из каких контейнеров состоит подсистема. </w:t>
      </w:r>
    </w:p>
    <w:p w14:paraId="191C3C3F" w14:textId="02206FF9" w:rsidR="00B42052" w:rsidRDefault="00C25D4C" w:rsidP="009D795D">
      <w:pPr>
        <w:spacing w:after="0" w:line="240" w:lineRule="auto"/>
        <w:rPr>
          <w:lang w:eastAsia="en-US"/>
        </w:rPr>
      </w:pPr>
      <w:r w:rsidRPr="00C25D4C">
        <w:rPr>
          <w:lang w:eastAsia="en-US"/>
        </w:rPr>
        <w:drawing>
          <wp:inline distT="0" distB="0" distL="0" distR="0" wp14:anchorId="3174482C" wp14:editId="3154B190">
            <wp:extent cx="6120130" cy="4055110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D38A" w14:textId="21D67ABC" w:rsidR="009D795D" w:rsidRPr="009D795D" w:rsidRDefault="009D795D" w:rsidP="009D795D">
      <w:pPr>
        <w:pStyle w:val="ae"/>
        <w:ind w:firstLine="0"/>
        <w:jc w:val="center"/>
        <w:rPr>
          <w:b/>
          <w:bCs/>
          <w:sz w:val="24"/>
          <w:szCs w:val="24"/>
        </w:rPr>
      </w:pPr>
      <w:r w:rsidRPr="009D795D">
        <w:rPr>
          <w:b/>
          <w:bCs/>
          <w:sz w:val="24"/>
          <w:szCs w:val="24"/>
        </w:rPr>
        <w:t>Рисунок 2.1 — Диаграмма контейнеров</w:t>
      </w:r>
    </w:p>
    <w:p w14:paraId="213B17D1" w14:textId="1125EAD7" w:rsidR="00101FB6" w:rsidRDefault="00101FB6" w:rsidP="00101FB6">
      <w:pPr>
        <w:pStyle w:val="12"/>
      </w:pPr>
      <w:bookmarkStart w:id="3" w:name="_Toc198134980"/>
      <w:r>
        <w:lastRenderedPageBreak/>
        <w:t>ДИАГРАММА КОМПОНЕНТОВ</w:t>
      </w:r>
      <w:bookmarkEnd w:id="3"/>
    </w:p>
    <w:p w14:paraId="2D07D9CB" w14:textId="7A1725B1" w:rsidR="00101FB6" w:rsidRDefault="00B673DF" w:rsidP="004F6943">
      <w:pPr>
        <w:pStyle w:val="ae"/>
      </w:pPr>
      <w:r>
        <w:t>Д</w:t>
      </w:r>
      <w:r w:rsidR="004F6943">
        <w:t xml:space="preserve">ля сервиса </w:t>
      </w:r>
      <w:r>
        <w:t>уведомлений</w:t>
      </w:r>
      <w:r w:rsidR="004F6943">
        <w:t xml:space="preserve"> построим диаграмму компонентов (Рисунок 3.1).</w:t>
      </w:r>
    </w:p>
    <w:p w14:paraId="13E84B6B" w14:textId="0FD425E5" w:rsidR="004F6943" w:rsidRDefault="00C25D4C" w:rsidP="004F6943">
      <w:pPr>
        <w:spacing w:after="0" w:line="240" w:lineRule="auto"/>
        <w:rPr>
          <w:lang w:eastAsia="en-US"/>
        </w:rPr>
      </w:pPr>
      <w:r w:rsidRPr="00C25D4C">
        <w:rPr>
          <w:lang w:eastAsia="en-US"/>
        </w:rPr>
        <w:drawing>
          <wp:inline distT="0" distB="0" distL="0" distR="0" wp14:anchorId="58BE6BC7" wp14:editId="5D1B1F98">
            <wp:extent cx="6120130" cy="59651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CDED4" w14:textId="2682D9FA" w:rsidR="004F6943" w:rsidRDefault="004F6943" w:rsidP="004F6943">
      <w:pPr>
        <w:pStyle w:val="ae"/>
        <w:ind w:firstLine="0"/>
        <w:jc w:val="center"/>
        <w:rPr>
          <w:b/>
          <w:bCs/>
          <w:sz w:val="24"/>
          <w:szCs w:val="24"/>
        </w:rPr>
      </w:pPr>
      <w:r w:rsidRPr="009D795D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</w:rPr>
        <w:t>3</w:t>
      </w:r>
      <w:r w:rsidRPr="009D795D">
        <w:rPr>
          <w:b/>
          <w:bCs/>
          <w:sz w:val="24"/>
          <w:szCs w:val="24"/>
        </w:rPr>
        <w:t xml:space="preserve">.1 — Диаграмма </w:t>
      </w:r>
      <w:r>
        <w:rPr>
          <w:b/>
          <w:bCs/>
          <w:sz w:val="24"/>
          <w:szCs w:val="24"/>
        </w:rPr>
        <w:t>компонентов</w:t>
      </w:r>
    </w:p>
    <w:p w14:paraId="04F1122F" w14:textId="1338E519" w:rsidR="00B6554A" w:rsidRDefault="00B6554A" w:rsidP="004F6943">
      <w:pPr>
        <w:pStyle w:val="ae"/>
        <w:ind w:firstLine="0"/>
        <w:jc w:val="center"/>
        <w:rPr>
          <w:b/>
          <w:bCs/>
          <w:sz w:val="24"/>
          <w:szCs w:val="24"/>
        </w:rPr>
      </w:pPr>
    </w:p>
    <w:p w14:paraId="08B9B9D1" w14:textId="343294F1" w:rsidR="00B6554A" w:rsidRDefault="00B6554A">
      <w:pPr>
        <w:suppressAutoHyphens w:val="0"/>
        <w:spacing w:after="160" w:line="259" w:lineRule="auto"/>
        <w:rPr>
          <w:rFonts w:ascii="Times New Roman" w:hAnsi="Times New Roman"/>
          <w:b/>
          <w:bCs/>
          <w:color w:val="000000" w:themeColor="text1"/>
          <w:sz w:val="24"/>
          <w:szCs w:val="24"/>
          <w:lang w:eastAsia="en-US"/>
        </w:rPr>
      </w:pPr>
      <w:r>
        <w:rPr>
          <w:b/>
          <w:bCs/>
          <w:sz w:val="24"/>
          <w:szCs w:val="24"/>
        </w:rPr>
        <w:br w:type="page"/>
      </w:r>
    </w:p>
    <w:p w14:paraId="57A43F65" w14:textId="2A642548" w:rsidR="00B6554A" w:rsidRDefault="00B6554A" w:rsidP="00B6554A">
      <w:pPr>
        <w:pStyle w:val="12"/>
      </w:pPr>
      <w:bookmarkStart w:id="4" w:name="_Toc198134981"/>
      <w:r>
        <w:lastRenderedPageBreak/>
        <w:t>Диаграмма ПоСЛЕДОВАТЕЛЬНОСТИ</w:t>
      </w:r>
      <w:bookmarkEnd w:id="4"/>
    </w:p>
    <w:p w14:paraId="1388C150" w14:textId="6A0EF7F7" w:rsidR="00B6554A" w:rsidRDefault="00B6554A" w:rsidP="00B6554A">
      <w:pPr>
        <w:pStyle w:val="ae"/>
        <w:ind w:firstLine="0"/>
        <w:jc w:val="left"/>
      </w:pPr>
      <w:r>
        <w:t>Д</w:t>
      </w:r>
      <w:r>
        <w:t xml:space="preserve">алее для </w:t>
      </w:r>
      <w:r>
        <w:t xml:space="preserve">процесса «Регистрация нового оборудования» </w:t>
      </w:r>
      <w:r>
        <w:t xml:space="preserve">построим диаграмму </w:t>
      </w:r>
      <w:r>
        <w:t>последовательности</w:t>
      </w:r>
      <w:r>
        <w:t xml:space="preserve"> (Рис</w:t>
      </w:r>
      <w:r>
        <w:t>унок 4.1</w:t>
      </w:r>
      <w:r>
        <w:t>)</w:t>
      </w:r>
      <w:r>
        <w:t>.</w:t>
      </w:r>
    </w:p>
    <w:p w14:paraId="5610C9EA" w14:textId="5C3DB78A" w:rsidR="00B6554A" w:rsidRDefault="00B6554A" w:rsidP="00B6554A">
      <w:pPr>
        <w:spacing w:after="0" w:line="240" w:lineRule="auto"/>
        <w:rPr>
          <w:lang w:eastAsia="en-US"/>
        </w:rPr>
      </w:pPr>
      <w:r w:rsidRPr="00B6554A">
        <w:rPr>
          <w:lang w:eastAsia="en-US"/>
        </w:rPr>
        <w:drawing>
          <wp:inline distT="0" distB="0" distL="0" distR="0" wp14:anchorId="46B7115C" wp14:editId="2A3451B4">
            <wp:extent cx="6120130" cy="278828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F7F0" w14:textId="44FD7416" w:rsidR="00B6554A" w:rsidRDefault="00B6554A" w:rsidP="00B6554A">
      <w:pPr>
        <w:pStyle w:val="ae"/>
        <w:ind w:firstLine="0"/>
        <w:jc w:val="center"/>
        <w:rPr>
          <w:b/>
          <w:bCs/>
          <w:sz w:val="24"/>
          <w:szCs w:val="24"/>
        </w:rPr>
      </w:pPr>
      <w:r w:rsidRPr="009D795D">
        <w:rPr>
          <w:b/>
          <w:bCs/>
          <w:sz w:val="24"/>
          <w:szCs w:val="24"/>
        </w:rPr>
        <w:t xml:space="preserve">Рисунок </w:t>
      </w:r>
      <w:r>
        <w:rPr>
          <w:b/>
          <w:bCs/>
          <w:sz w:val="24"/>
          <w:szCs w:val="24"/>
        </w:rPr>
        <w:t>3</w:t>
      </w:r>
      <w:r w:rsidRPr="009D795D">
        <w:rPr>
          <w:b/>
          <w:bCs/>
          <w:sz w:val="24"/>
          <w:szCs w:val="24"/>
        </w:rPr>
        <w:t xml:space="preserve">.1 — Диаграмма </w:t>
      </w:r>
      <w:r>
        <w:rPr>
          <w:b/>
          <w:bCs/>
          <w:sz w:val="24"/>
          <w:szCs w:val="24"/>
        </w:rPr>
        <w:t>компонентов</w:t>
      </w:r>
    </w:p>
    <w:p w14:paraId="4A5B469C" w14:textId="09D66726" w:rsidR="00B6554A" w:rsidRDefault="00B6554A" w:rsidP="00B6554A">
      <w:pPr>
        <w:pStyle w:val="ae"/>
        <w:ind w:firstLine="0"/>
        <w:jc w:val="center"/>
        <w:rPr>
          <w:b/>
          <w:bCs/>
          <w:sz w:val="24"/>
          <w:szCs w:val="24"/>
        </w:rPr>
      </w:pPr>
    </w:p>
    <w:p w14:paraId="013FCB7D" w14:textId="77777777" w:rsidR="00B6554A" w:rsidRDefault="00B6554A" w:rsidP="00B6554A">
      <w:pPr>
        <w:pStyle w:val="ae"/>
        <w:ind w:firstLine="0"/>
        <w:jc w:val="center"/>
        <w:rPr>
          <w:b/>
          <w:bCs/>
          <w:sz w:val="24"/>
          <w:szCs w:val="24"/>
        </w:rPr>
      </w:pPr>
    </w:p>
    <w:p w14:paraId="5B4BB544" w14:textId="77777777" w:rsidR="00B6554A" w:rsidRPr="00B6554A" w:rsidRDefault="00B6554A" w:rsidP="00B6554A">
      <w:pPr>
        <w:pStyle w:val="ae"/>
        <w:ind w:firstLine="0"/>
        <w:jc w:val="left"/>
        <w:rPr>
          <w:b/>
          <w:bCs/>
          <w:sz w:val="24"/>
          <w:szCs w:val="24"/>
        </w:rPr>
      </w:pPr>
    </w:p>
    <w:p w14:paraId="21CF2025" w14:textId="3CC8C953" w:rsidR="00B673DF" w:rsidRDefault="00B673DF" w:rsidP="00B673DF">
      <w:pPr>
        <w:pStyle w:val="12"/>
      </w:pPr>
      <w:bookmarkStart w:id="5" w:name="_Toc198134982"/>
      <w:r>
        <w:lastRenderedPageBreak/>
        <w:t>ДИАГРАММА РАЗВЕРТЫВАНИЯ</w:t>
      </w:r>
      <w:bookmarkEnd w:id="5"/>
    </w:p>
    <w:p w14:paraId="7DE05907" w14:textId="4C6CB9B7" w:rsidR="00B673DF" w:rsidRPr="008768D3" w:rsidRDefault="008768D3" w:rsidP="00B673DF">
      <w:pPr>
        <w:rPr>
          <w:lang w:eastAsia="en-US"/>
        </w:rPr>
      </w:pPr>
      <w:r w:rsidRPr="008768D3">
        <w:rPr>
          <w:lang w:val="en-US" w:eastAsia="en-US"/>
        </w:rPr>
        <w:drawing>
          <wp:inline distT="0" distB="0" distL="0" distR="0" wp14:anchorId="021D6D3D" wp14:editId="3DF462C6">
            <wp:extent cx="6058746" cy="433448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8746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4556" w14:textId="3E89F4A4" w:rsidR="007112C9" w:rsidRPr="0084579C" w:rsidRDefault="007112C9" w:rsidP="00253F6A">
      <w:pPr>
        <w:pStyle w:val="12"/>
      </w:pPr>
      <w:bookmarkStart w:id="6" w:name="_Toc198134983"/>
      <w:r w:rsidRPr="00253F6A">
        <w:lastRenderedPageBreak/>
        <w:t>ЗАКЛЮЧЕНИЕ</w:t>
      </w:r>
      <w:bookmarkEnd w:id="6"/>
    </w:p>
    <w:p w14:paraId="6B89C83E" w14:textId="600F0015" w:rsidR="00C1018B" w:rsidRDefault="00422522" w:rsidP="00253F6A">
      <w:pPr>
        <w:pStyle w:val="ae"/>
      </w:pPr>
      <w:r w:rsidRPr="00422522">
        <w:t>В</w:t>
      </w:r>
      <w:r w:rsidRPr="005C6647">
        <w:t xml:space="preserve"> </w:t>
      </w:r>
      <w:r w:rsidRPr="00422522">
        <w:t>процессе</w:t>
      </w:r>
      <w:r w:rsidRPr="005C6647">
        <w:t xml:space="preserve"> </w:t>
      </w:r>
      <w:r w:rsidRPr="00422522">
        <w:t>выполнения</w:t>
      </w:r>
      <w:r w:rsidRPr="005C6647">
        <w:t xml:space="preserve"> </w:t>
      </w:r>
      <w:r w:rsidRPr="00422522">
        <w:t>данной</w:t>
      </w:r>
      <w:r w:rsidRPr="005C6647">
        <w:t xml:space="preserve"> </w:t>
      </w:r>
      <w:r w:rsidRPr="00422522">
        <w:t>практической</w:t>
      </w:r>
      <w:r w:rsidRPr="005C6647">
        <w:t xml:space="preserve"> </w:t>
      </w:r>
      <w:r w:rsidRPr="00422522">
        <w:t>работы</w:t>
      </w:r>
      <w:r w:rsidRPr="005C6647">
        <w:t xml:space="preserve"> </w:t>
      </w:r>
      <w:r w:rsidR="00B30025">
        <w:t xml:space="preserve">построены диаграммы нотации </w:t>
      </w:r>
      <w:r w:rsidR="00B30025">
        <w:rPr>
          <w:lang w:val="en-US"/>
        </w:rPr>
        <w:t>C</w:t>
      </w:r>
      <w:r w:rsidR="00B30025">
        <w:t>4: контекстная диаграмма, диаграмма контейнеров и диаграмма компонентов</w:t>
      </w:r>
      <w:r w:rsidR="008768D3">
        <w:t xml:space="preserve">, </w:t>
      </w:r>
      <w:r w:rsidR="008768D3">
        <w:t>диаграмма</w:t>
      </w:r>
      <w:r w:rsidR="008768D3">
        <w:t xml:space="preserve"> последовательности и </w:t>
      </w:r>
      <w:r w:rsidR="008768D3">
        <w:t>диаграмма</w:t>
      </w:r>
      <w:r w:rsidR="008768D3">
        <w:t xml:space="preserve"> развертывания</w:t>
      </w:r>
      <w:r w:rsidR="00B30025">
        <w:t>.</w:t>
      </w:r>
    </w:p>
    <w:p w14:paraId="14D42482" w14:textId="6E62C745" w:rsidR="00C1018B" w:rsidRDefault="00C1018B">
      <w:pPr>
        <w:suppressAutoHyphens w:val="0"/>
        <w:spacing w:after="160" w:line="259" w:lineRule="auto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bookmarkStart w:id="7" w:name="_GoBack"/>
      <w:bookmarkEnd w:id="7"/>
    </w:p>
    <w:sectPr w:rsidR="00C1018B" w:rsidSect="00F302ED">
      <w:footerReference w:type="default" r:id="rId14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4B1891" w14:textId="77777777" w:rsidR="00997AA8" w:rsidRDefault="00997AA8" w:rsidP="00C37021">
      <w:pPr>
        <w:spacing w:after="0" w:line="240" w:lineRule="auto"/>
      </w:pPr>
      <w:r>
        <w:separator/>
      </w:r>
    </w:p>
  </w:endnote>
  <w:endnote w:type="continuationSeparator" w:id="0">
    <w:p w14:paraId="580C3287" w14:textId="77777777" w:rsidR="00997AA8" w:rsidRDefault="00997AA8" w:rsidP="00C370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PetersburgC">
    <w:altName w:val="Cambria"/>
    <w:panose1 w:val="00000000000000000000"/>
    <w:charset w:val="00"/>
    <w:family w:val="roman"/>
    <w:notTrueType/>
    <w:pitch w:val="default"/>
  </w:font>
  <w:font w:name="Tahoma-Bold">
    <w:altName w:val="Tahoma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40849167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8"/>
        <w:szCs w:val="28"/>
      </w:rPr>
    </w:sdtEndPr>
    <w:sdtContent>
      <w:p w14:paraId="4187F188" w14:textId="1987CCAD" w:rsidR="00C37021" w:rsidRPr="00C37021" w:rsidRDefault="00C37021">
        <w:pPr>
          <w:pStyle w:val="a6"/>
          <w:jc w:val="center"/>
          <w:rPr>
            <w:rFonts w:ascii="Times New Roman" w:hAnsi="Times New Roman"/>
            <w:sz w:val="28"/>
            <w:szCs w:val="28"/>
          </w:rPr>
        </w:pPr>
        <w:r w:rsidRPr="00C37021">
          <w:rPr>
            <w:rFonts w:ascii="Times New Roman" w:hAnsi="Times New Roman"/>
            <w:sz w:val="28"/>
            <w:szCs w:val="28"/>
          </w:rPr>
          <w:fldChar w:fldCharType="begin"/>
        </w:r>
        <w:r w:rsidRPr="00C37021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C37021">
          <w:rPr>
            <w:rFonts w:ascii="Times New Roman" w:hAnsi="Times New Roman"/>
            <w:sz w:val="28"/>
            <w:szCs w:val="28"/>
          </w:rPr>
          <w:fldChar w:fldCharType="separate"/>
        </w:r>
        <w:r w:rsidR="008768D3">
          <w:rPr>
            <w:rFonts w:ascii="Times New Roman" w:hAnsi="Times New Roman"/>
            <w:noProof/>
            <w:sz w:val="28"/>
            <w:szCs w:val="28"/>
          </w:rPr>
          <w:t>4</w:t>
        </w:r>
        <w:r w:rsidRPr="00C37021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D21AC0" w14:textId="77777777" w:rsidR="00997AA8" w:rsidRDefault="00997AA8" w:rsidP="00C37021">
      <w:pPr>
        <w:spacing w:after="0" w:line="240" w:lineRule="auto"/>
      </w:pPr>
      <w:r>
        <w:separator/>
      </w:r>
    </w:p>
  </w:footnote>
  <w:footnote w:type="continuationSeparator" w:id="0">
    <w:p w14:paraId="3182C2D1" w14:textId="77777777" w:rsidR="00997AA8" w:rsidRDefault="00997AA8" w:rsidP="00C370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070DB"/>
    <w:multiLevelType w:val="multilevel"/>
    <w:tmpl w:val="C046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B023B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78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7761431"/>
    <w:multiLevelType w:val="multilevel"/>
    <w:tmpl w:val="AB5EC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CA2C68"/>
    <w:multiLevelType w:val="multilevel"/>
    <w:tmpl w:val="85302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5B25F8"/>
    <w:multiLevelType w:val="hybridMultilevel"/>
    <w:tmpl w:val="412A49A0"/>
    <w:lvl w:ilvl="0" w:tplc="8592D776">
      <w:start w:val="1"/>
      <w:numFmt w:val="bullet"/>
      <w:lvlText w:val="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03059DE"/>
    <w:multiLevelType w:val="multilevel"/>
    <w:tmpl w:val="D228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C3273C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CB05CE"/>
    <w:multiLevelType w:val="multilevel"/>
    <w:tmpl w:val="C20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E455A"/>
    <w:multiLevelType w:val="multilevel"/>
    <w:tmpl w:val="BDB0B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E565B7"/>
    <w:multiLevelType w:val="hybridMultilevel"/>
    <w:tmpl w:val="FD4284E0"/>
    <w:lvl w:ilvl="0" w:tplc="001EE04A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6543BA"/>
    <w:multiLevelType w:val="multilevel"/>
    <w:tmpl w:val="D130D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FC15B1"/>
    <w:multiLevelType w:val="multilevel"/>
    <w:tmpl w:val="BA80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813A6"/>
    <w:multiLevelType w:val="multilevel"/>
    <w:tmpl w:val="FF7840B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14" w15:restartNumberingAfterBreak="0">
    <w:nsid w:val="4FFA00A6"/>
    <w:multiLevelType w:val="multilevel"/>
    <w:tmpl w:val="C6FE8958"/>
    <w:lvl w:ilvl="0">
      <w:start w:val="1"/>
      <w:numFmt w:val="decimal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5" w15:restartNumberingAfterBreak="0">
    <w:nsid w:val="512B176A"/>
    <w:multiLevelType w:val="multilevel"/>
    <w:tmpl w:val="FDF8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97A1E"/>
    <w:multiLevelType w:val="multilevel"/>
    <w:tmpl w:val="3206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7474A3"/>
    <w:multiLevelType w:val="multilevel"/>
    <w:tmpl w:val="AD4E0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8A2F7F"/>
    <w:multiLevelType w:val="multilevel"/>
    <w:tmpl w:val="AEAE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B9481F"/>
    <w:multiLevelType w:val="multilevel"/>
    <w:tmpl w:val="3A82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471878"/>
    <w:multiLevelType w:val="multilevel"/>
    <w:tmpl w:val="C6A4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072979"/>
    <w:multiLevelType w:val="multilevel"/>
    <w:tmpl w:val="5D3E8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F2873"/>
    <w:multiLevelType w:val="multilevel"/>
    <w:tmpl w:val="FD48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54713"/>
    <w:multiLevelType w:val="hybridMultilevel"/>
    <w:tmpl w:val="B1C68ABC"/>
    <w:lvl w:ilvl="0" w:tplc="8592D776">
      <w:start w:val="1"/>
      <w:numFmt w:val="bullet"/>
      <w:lvlText w:val=""/>
      <w:lvlJc w:val="left"/>
      <w:pPr>
        <w:ind w:left="1985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D49527A"/>
    <w:multiLevelType w:val="multilevel"/>
    <w:tmpl w:val="8EF4BFD4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abstractNum w:abstractNumId="25" w15:restartNumberingAfterBreak="0">
    <w:nsid w:val="79841CC8"/>
    <w:multiLevelType w:val="hybridMultilevel"/>
    <w:tmpl w:val="94B442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6F29E0"/>
    <w:multiLevelType w:val="multilevel"/>
    <w:tmpl w:val="FF7840B0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>
    <w:abstractNumId w:val="14"/>
  </w:num>
  <w:num w:numId="2">
    <w:abstractNumId w:val="5"/>
  </w:num>
  <w:num w:numId="3">
    <w:abstractNumId w:val="23"/>
  </w:num>
  <w:num w:numId="4">
    <w:abstractNumId w:val="26"/>
  </w:num>
  <w:num w:numId="5">
    <w:abstractNumId w:val="2"/>
  </w:num>
  <w:num w:numId="6">
    <w:abstractNumId w:val="13"/>
  </w:num>
  <w:num w:numId="7">
    <w:abstractNumId w:val="24"/>
  </w:num>
  <w:num w:numId="8">
    <w:abstractNumId w:val="17"/>
  </w:num>
  <w:num w:numId="9">
    <w:abstractNumId w:val="25"/>
  </w:num>
  <w:num w:numId="10">
    <w:abstractNumId w:val="7"/>
  </w:num>
  <w:num w:numId="11">
    <w:abstractNumId w:val="1"/>
  </w:num>
  <w:num w:numId="12">
    <w:abstractNumId w:val="10"/>
  </w:num>
  <w:num w:numId="13">
    <w:abstractNumId w:val="16"/>
  </w:num>
  <w:num w:numId="14">
    <w:abstractNumId w:val="3"/>
  </w:num>
  <w:num w:numId="15">
    <w:abstractNumId w:val="6"/>
  </w:num>
  <w:num w:numId="16">
    <w:abstractNumId w:val="9"/>
  </w:num>
  <w:num w:numId="17">
    <w:abstractNumId w:val="18"/>
  </w:num>
  <w:num w:numId="18">
    <w:abstractNumId w:val="0"/>
  </w:num>
  <w:num w:numId="19">
    <w:abstractNumId w:val="4"/>
  </w:num>
  <w:num w:numId="20">
    <w:abstractNumId w:val="11"/>
  </w:num>
  <w:num w:numId="21">
    <w:abstractNumId w:val="19"/>
  </w:num>
  <w:num w:numId="22">
    <w:abstractNumId w:val="12"/>
  </w:num>
  <w:num w:numId="23">
    <w:abstractNumId w:val="15"/>
  </w:num>
  <w:num w:numId="24">
    <w:abstractNumId w:val="8"/>
  </w:num>
  <w:num w:numId="25">
    <w:abstractNumId w:val="21"/>
  </w:num>
  <w:num w:numId="26">
    <w:abstractNumId w:val="20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42E"/>
    <w:rsid w:val="00005C09"/>
    <w:rsid w:val="0001708F"/>
    <w:rsid w:val="00017252"/>
    <w:rsid w:val="00024467"/>
    <w:rsid w:val="00027E55"/>
    <w:rsid w:val="00032645"/>
    <w:rsid w:val="00041DF0"/>
    <w:rsid w:val="000440BD"/>
    <w:rsid w:val="00056837"/>
    <w:rsid w:val="00071479"/>
    <w:rsid w:val="00073EB5"/>
    <w:rsid w:val="000747CA"/>
    <w:rsid w:val="000755B3"/>
    <w:rsid w:val="00081AB6"/>
    <w:rsid w:val="00082904"/>
    <w:rsid w:val="0008643A"/>
    <w:rsid w:val="00087E7A"/>
    <w:rsid w:val="000938A4"/>
    <w:rsid w:val="00095A8D"/>
    <w:rsid w:val="000B69AC"/>
    <w:rsid w:val="000C2AD1"/>
    <w:rsid w:val="000C7911"/>
    <w:rsid w:val="000D17FC"/>
    <w:rsid w:val="000D3C1D"/>
    <w:rsid w:val="000D5E90"/>
    <w:rsid w:val="000F0606"/>
    <w:rsid w:val="00101FB6"/>
    <w:rsid w:val="00113213"/>
    <w:rsid w:val="0011322A"/>
    <w:rsid w:val="00121E54"/>
    <w:rsid w:val="00124769"/>
    <w:rsid w:val="0012547C"/>
    <w:rsid w:val="001304FB"/>
    <w:rsid w:val="0014590C"/>
    <w:rsid w:val="001615B0"/>
    <w:rsid w:val="00167119"/>
    <w:rsid w:val="00172EDD"/>
    <w:rsid w:val="0017386D"/>
    <w:rsid w:val="00182DFF"/>
    <w:rsid w:val="001907F4"/>
    <w:rsid w:val="00197A4A"/>
    <w:rsid w:val="001A29D6"/>
    <w:rsid w:val="001C77B0"/>
    <w:rsid w:val="001D7D2C"/>
    <w:rsid w:val="001F00A9"/>
    <w:rsid w:val="002068C6"/>
    <w:rsid w:val="0021735A"/>
    <w:rsid w:val="00220B8E"/>
    <w:rsid w:val="00221DFB"/>
    <w:rsid w:val="00226184"/>
    <w:rsid w:val="00250B6C"/>
    <w:rsid w:val="00253F6A"/>
    <w:rsid w:val="0025564E"/>
    <w:rsid w:val="002664D4"/>
    <w:rsid w:val="00270FB8"/>
    <w:rsid w:val="002A1F26"/>
    <w:rsid w:val="002B21EB"/>
    <w:rsid w:val="002B5492"/>
    <w:rsid w:val="002C00E0"/>
    <w:rsid w:val="002C0D9D"/>
    <w:rsid w:val="002D5E4F"/>
    <w:rsid w:val="002E6617"/>
    <w:rsid w:val="002E6E2B"/>
    <w:rsid w:val="002E78B4"/>
    <w:rsid w:val="002F4314"/>
    <w:rsid w:val="0030752E"/>
    <w:rsid w:val="00322D9B"/>
    <w:rsid w:val="003321DD"/>
    <w:rsid w:val="00342B00"/>
    <w:rsid w:val="00350D68"/>
    <w:rsid w:val="00361A55"/>
    <w:rsid w:val="00370400"/>
    <w:rsid w:val="00372EBF"/>
    <w:rsid w:val="00381641"/>
    <w:rsid w:val="00383E04"/>
    <w:rsid w:val="00392B2B"/>
    <w:rsid w:val="00396F81"/>
    <w:rsid w:val="003A157D"/>
    <w:rsid w:val="003A344C"/>
    <w:rsid w:val="003A6ECC"/>
    <w:rsid w:val="003B1697"/>
    <w:rsid w:val="003B5216"/>
    <w:rsid w:val="003B7FE0"/>
    <w:rsid w:val="003C0093"/>
    <w:rsid w:val="003C7953"/>
    <w:rsid w:val="003D642E"/>
    <w:rsid w:val="003D7565"/>
    <w:rsid w:val="003F452B"/>
    <w:rsid w:val="004003CB"/>
    <w:rsid w:val="00403E1C"/>
    <w:rsid w:val="00422522"/>
    <w:rsid w:val="00445075"/>
    <w:rsid w:val="00452BF8"/>
    <w:rsid w:val="00453A64"/>
    <w:rsid w:val="004546CF"/>
    <w:rsid w:val="0046267A"/>
    <w:rsid w:val="00464899"/>
    <w:rsid w:val="004728EC"/>
    <w:rsid w:val="00491877"/>
    <w:rsid w:val="004B28CD"/>
    <w:rsid w:val="004B447E"/>
    <w:rsid w:val="004C2E1C"/>
    <w:rsid w:val="004C2FE9"/>
    <w:rsid w:val="004D0487"/>
    <w:rsid w:val="004D15AE"/>
    <w:rsid w:val="004D3675"/>
    <w:rsid w:val="004D41C2"/>
    <w:rsid w:val="004D51E3"/>
    <w:rsid w:val="004E0DEF"/>
    <w:rsid w:val="004F1871"/>
    <w:rsid w:val="004F4321"/>
    <w:rsid w:val="004F6943"/>
    <w:rsid w:val="004F7C7D"/>
    <w:rsid w:val="00506EE0"/>
    <w:rsid w:val="0051086C"/>
    <w:rsid w:val="005521A7"/>
    <w:rsid w:val="00556DF3"/>
    <w:rsid w:val="00581C49"/>
    <w:rsid w:val="005832B7"/>
    <w:rsid w:val="00585B59"/>
    <w:rsid w:val="005B667E"/>
    <w:rsid w:val="005C187A"/>
    <w:rsid w:val="005C63D3"/>
    <w:rsid w:val="005C6647"/>
    <w:rsid w:val="005E60F0"/>
    <w:rsid w:val="005F13CE"/>
    <w:rsid w:val="006011A9"/>
    <w:rsid w:val="00601FD4"/>
    <w:rsid w:val="006151B8"/>
    <w:rsid w:val="006274B4"/>
    <w:rsid w:val="00641B68"/>
    <w:rsid w:val="0064761B"/>
    <w:rsid w:val="006526EE"/>
    <w:rsid w:val="00653B19"/>
    <w:rsid w:val="006657F2"/>
    <w:rsid w:val="0066607D"/>
    <w:rsid w:val="00696658"/>
    <w:rsid w:val="006A7EB6"/>
    <w:rsid w:val="006B6F09"/>
    <w:rsid w:val="006B757A"/>
    <w:rsid w:val="006C0010"/>
    <w:rsid w:val="006C692B"/>
    <w:rsid w:val="006D0D2B"/>
    <w:rsid w:val="006E2A43"/>
    <w:rsid w:val="006E6716"/>
    <w:rsid w:val="006E7846"/>
    <w:rsid w:val="006F0E78"/>
    <w:rsid w:val="006F396A"/>
    <w:rsid w:val="006F601C"/>
    <w:rsid w:val="007053D0"/>
    <w:rsid w:val="00705CDB"/>
    <w:rsid w:val="007112C9"/>
    <w:rsid w:val="0071749C"/>
    <w:rsid w:val="0072533F"/>
    <w:rsid w:val="0073193E"/>
    <w:rsid w:val="007321CD"/>
    <w:rsid w:val="00733818"/>
    <w:rsid w:val="00760565"/>
    <w:rsid w:val="00760AC3"/>
    <w:rsid w:val="00761D1F"/>
    <w:rsid w:val="00764AE7"/>
    <w:rsid w:val="00780B14"/>
    <w:rsid w:val="007872E1"/>
    <w:rsid w:val="00791132"/>
    <w:rsid w:val="007A72F2"/>
    <w:rsid w:val="007B12BC"/>
    <w:rsid w:val="007B4C91"/>
    <w:rsid w:val="007B72DF"/>
    <w:rsid w:val="007B73D1"/>
    <w:rsid w:val="007B7BEE"/>
    <w:rsid w:val="007C115A"/>
    <w:rsid w:val="007C2632"/>
    <w:rsid w:val="007C4D1D"/>
    <w:rsid w:val="007D0EF9"/>
    <w:rsid w:val="007D3C21"/>
    <w:rsid w:val="007E09C2"/>
    <w:rsid w:val="007E160C"/>
    <w:rsid w:val="007F2C07"/>
    <w:rsid w:val="007F2D74"/>
    <w:rsid w:val="007F302D"/>
    <w:rsid w:val="00804876"/>
    <w:rsid w:val="00813A14"/>
    <w:rsid w:val="008226DD"/>
    <w:rsid w:val="00825444"/>
    <w:rsid w:val="00830160"/>
    <w:rsid w:val="00837092"/>
    <w:rsid w:val="00840240"/>
    <w:rsid w:val="00840532"/>
    <w:rsid w:val="0084579C"/>
    <w:rsid w:val="00853C81"/>
    <w:rsid w:val="00856378"/>
    <w:rsid w:val="0086315E"/>
    <w:rsid w:val="00870969"/>
    <w:rsid w:val="00871590"/>
    <w:rsid w:val="00874B67"/>
    <w:rsid w:val="00875C00"/>
    <w:rsid w:val="008768D3"/>
    <w:rsid w:val="008942B2"/>
    <w:rsid w:val="008A13C3"/>
    <w:rsid w:val="008A1C22"/>
    <w:rsid w:val="008A3DCE"/>
    <w:rsid w:val="008B0E0C"/>
    <w:rsid w:val="008B5301"/>
    <w:rsid w:val="008C334F"/>
    <w:rsid w:val="008C4756"/>
    <w:rsid w:val="008C6149"/>
    <w:rsid w:val="008D605C"/>
    <w:rsid w:val="00901261"/>
    <w:rsid w:val="0091562F"/>
    <w:rsid w:val="0091649C"/>
    <w:rsid w:val="00917510"/>
    <w:rsid w:val="00917C75"/>
    <w:rsid w:val="009205BD"/>
    <w:rsid w:val="00926859"/>
    <w:rsid w:val="0092715C"/>
    <w:rsid w:val="00935C83"/>
    <w:rsid w:val="00937216"/>
    <w:rsid w:val="00946C0D"/>
    <w:rsid w:val="00951F82"/>
    <w:rsid w:val="009541BC"/>
    <w:rsid w:val="00956D14"/>
    <w:rsid w:val="0095723E"/>
    <w:rsid w:val="00961A39"/>
    <w:rsid w:val="009713E5"/>
    <w:rsid w:val="00975592"/>
    <w:rsid w:val="00981949"/>
    <w:rsid w:val="0099751E"/>
    <w:rsid w:val="00997AA8"/>
    <w:rsid w:val="009A02E0"/>
    <w:rsid w:val="009A6157"/>
    <w:rsid w:val="009B7064"/>
    <w:rsid w:val="009C0A73"/>
    <w:rsid w:val="009D1D95"/>
    <w:rsid w:val="009D31C2"/>
    <w:rsid w:val="009D4DD0"/>
    <w:rsid w:val="009D54A8"/>
    <w:rsid w:val="009D6E69"/>
    <w:rsid w:val="009D795D"/>
    <w:rsid w:val="009D7B06"/>
    <w:rsid w:val="009F2C09"/>
    <w:rsid w:val="009F7390"/>
    <w:rsid w:val="00A01A4F"/>
    <w:rsid w:val="00A02FAC"/>
    <w:rsid w:val="00A11EFE"/>
    <w:rsid w:val="00A24BA9"/>
    <w:rsid w:val="00A25C14"/>
    <w:rsid w:val="00A26A1E"/>
    <w:rsid w:val="00A33E97"/>
    <w:rsid w:val="00A35219"/>
    <w:rsid w:val="00A40307"/>
    <w:rsid w:val="00A51899"/>
    <w:rsid w:val="00A56754"/>
    <w:rsid w:val="00A67B74"/>
    <w:rsid w:val="00A7249C"/>
    <w:rsid w:val="00A81DAE"/>
    <w:rsid w:val="00A83D34"/>
    <w:rsid w:val="00AA5145"/>
    <w:rsid w:val="00AB4D60"/>
    <w:rsid w:val="00AB7F5E"/>
    <w:rsid w:val="00AC1ADC"/>
    <w:rsid w:val="00AD1F88"/>
    <w:rsid w:val="00AD26B4"/>
    <w:rsid w:val="00AD2CC7"/>
    <w:rsid w:val="00AD6B0A"/>
    <w:rsid w:val="00AF767B"/>
    <w:rsid w:val="00AF796C"/>
    <w:rsid w:val="00B00026"/>
    <w:rsid w:val="00B03A4E"/>
    <w:rsid w:val="00B04B18"/>
    <w:rsid w:val="00B1185D"/>
    <w:rsid w:val="00B11A64"/>
    <w:rsid w:val="00B11A78"/>
    <w:rsid w:val="00B11FAC"/>
    <w:rsid w:val="00B2246E"/>
    <w:rsid w:val="00B24780"/>
    <w:rsid w:val="00B2541A"/>
    <w:rsid w:val="00B30025"/>
    <w:rsid w:val="00B31490"/>
    <w:rsid w:val="00B35504"/>
    <w:rsid w:val="00B37031"/>
    <w:rsid w:val="00B37A46"/>
    <w:rsid w:val="00B37ABB"/>
    <w:rsid w:val="00B4180D"/>
    <w:rsid w:val="00B42052"/>
    <w:rsid w:val="00B422E5"/>
    <w:rsid w:val="00B46ABA"/>
    <w:rsid w:val="00B6554A"/>
    <w:rsid w:val="00B673DF"/>
    <w:rsid w:val="00B707CB"/>
    <w:rsid w:val="00B747CB"/>
    <w:rsid w:val="00B75F52"/>
    <w:rsid w:val="00B76F21"/>
    <w:rsid w:val="00B828C3"/>
    <w:rsid w:val="00B951BF"/>
    <w:rsid w:val="00B9702E"/>
    <w:rsid w:val="00BA0BBC"/>
    <w:rsid w:val="00BB50FD"/>
    <w:rsid w:val="00BC19E2"/>
    <w:rsid w:val="00BC44C7"/>
    <w:rsid w:val="00BD6A65"/>
    <w:rsid w:val="00BE0404"/>
    <w:rsid w:val="00C04DE6"/>
    <w:rsid w:val="00C1018B"/>
    <w:rsid w:val="00C135D4"/>
    <w:rsid w:val="00C25D4C"/>
    <w:rsid w:val="00C301C6"/>
    <w:rsid w:val="00C35C02"/>
    <w:rsid w:val="00C37021"/>
    <w:rsid w:val="00C4531C"/>
    <w:rsid w:val="00C47B2B"/>
    <w:rsid w:val="00C6018F"/>
    <w:rsid w:val="00C6021E"/>
    <w:rsid w:val="00C62D20"/>
    <w:rsid w:val="00C64DBC"/>
    <w:rsid w:val="00C670D0"/>
    <w:rsid w:val="00C72E32"/>
    <w:rsid w:val="00C72F88"/>
    <w:rsid w:val="00C7374E"/>
    <w:rsid w:val="00C755CE"/>
    <w:rsid w:val="00C75A26"/>
    <w:rsid w:val="00C96F5A"/>
    <w:rsid w:val="00CA6B79"/>
    <w:rsid w:val="00CA7F3B"/>
    <w:rsid w:val="00CC09EC"/>
    <w:rsid w:val="00CD16B9"/>
    <w:rsid w:val="00CD2D4A"/>
    <w:rsid w:val="00CD6653"/>
    <w:rsid w:val="00CD7FEC"/>
    <w:rsid w:val="00CE44D8"/>
    <w:rsid w:val="00CF22A5"/>
    <w:rsid w:val="00CF2E89"/>
    <w:rsid w:val="00D121EA"/>
    <w:rsid w:val="00D12838"/>
    <w:rsid w:val="00D22914"/>
    <w:rsid w:val="00D40FAE"/>
    <w:rsid w:val="00D4161B"/>
    <w:rsid w:val="00D50166"/>
    <w:rsid w:val="00D546F5"/>
    <w:rsid w:val="00D61A9B"/>
    <w:rsid w:val="00D73CF9"/>
    <w:rsid w:val="00D7663D"/>
    <w:rsid w:val="00D7676C"/>
    <w:rsid w:val="00D768FB"/>
    <w:rsid w:val="00D76D68"/>
    <w:rsid w:val="00D82B64"/>
    <w:rsid w:val="00D87922"/>
    <w:rsid w:val="00D9316E"/>
    <w:rsid w:val="00D94544"/>
    <w:rsid w:val="00DA05FB"/>
    <w:rsid w:val="00DA08CC"/>
    <w:rsid w:val="00DA3F56"/>
    <w:rsid w:val="00DA4590"/>
    <w:rsid w:val="00DA615F"/>
    <w:rsid w:val="00DB0C74"/>
    <w:rsid w:val="00DC09AB"/>
    <w:rsid w:val="00DC6582"/>
    <w:rsid w:val="00DC6FAF"/>
    <w:rsid w:val="00DD2987"/>
    <w:rsid w:val="00DE16B9"/>
    <w:rsid w:val="00DE1747"/>
    <w:rsid w:val="00DE3EA2"/>
    <w:rsid w:val="00DF0F73"/>
    <w:rsid w:val="00DF4BE3"/>
    <w:rsid w:val="00E20E54"/>
    <w:rsid w:val="00E21BF2"/>
    <w:rsid w:val="00E2204E"/>
    <w:rsid w:val="00E36108"/>
    <w:rsid w:val="00E82FE7"/>
    <w:rsid w:val="00E87B4B"/>
    <w:rsid w:val="00EA0541"/>
    <w:rsid w:val="00EA0A1E"/>
    <w:rsid w:val="00EA6D80"/>
    <w:rsid w:val="00EC6E40"/>
    <w:rsid w:val="00ED7638"/>
    <w:rsid w:val="00EE098C"/>
    <w:rsid w:val="00F21C9F"/>
    <w:rsid w:val="00F302ED"/>
    <w:rsid w:val="00F3331B"/>
    <w:rsid w:val="00F364DE"/>
    <w:rsid w:val="00F416FF"/>
    <w:rsid w:val="00F41E76"/>
    <w:rsid w:val="00F43E93"/>
    <w:rsid w:val="00F51036"/>
    <w:rsid w:val="00F52F61"/>
    <w:rsid w:val="00F62FD5"/>
    <w:rsid w:val="00F723AA"/>
    <w:rsid w:val="00F933C6"/>
    <w:rsid w:val="00F95884"/>
    <w:rsid w:val="00FA5914"/>
    <w:rsid w:val="00FB7E0C"/>
    <w:rsid w:val="00FC0593"/>
    <w:rsid w:val="00FC0FFA"/>
    <w:rsid w:val="00FD165C"/>
    <w:rsid w:val="00FD62DC"/>
    <w:rsid w:val="00FE3119"/>
    <w:rsid w:val="00FE4F62"/>
    <w:rsid w:val="00FE59CE"/>
    <w:rsid w:val="00FE60C1"/>
    <w:rsid w:val="00FE67FA"/>
    <w:rsid w:val="00FE79D9"/>
    <w:rsid w:val="00FF02C7"/>
    <w:rsid w:val="00FF2EC0"/>
    <w:rsid w:val="00FF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920DA"/>
  <w15:chartTrackingRefBased/>
  <w15:docId w15:val="{93E50205-0C1C-4D02-B28F-CBC04E69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4756"/>
    <w:pPr>
      <w:suppressAutoHyphens/>
      <w:spacing w:after="200" w:line="276" w:lineRule="auto"/>
    </w:pPr>
    <w:rPr>
      <w:rFonts w:ascii="Calibri" w:eastAsia="Times New Roman" w:hAnsi="Calibri" w:cs="Times New Roman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C370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1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18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18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18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C3702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Liberation Serif" w:eastAsia="NSimSun" w:hAnsi="Liberation Serif" w:cs="Lucida Sans"/>
      <w:sz w:val="24"/>
      <w:szCs w:val="24"/>
      <w:lang w:eastAsia="zh-CN" w:bidi="hi-IN"/>
    </w:rPr>
  </w:style>
  <w:style w:type="character" w:styleId="a3">
    <w:name w:val="Hyperlink"/>
    <w:basedOn w:val="a0"/>
    <w:uiPriority w:val="99"/>
    <w:unhideWhenUsed/>
    <w:rsid w:val="00C3702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728EC"/>
    <w:pPr>
      <w:tabs>
        <w:tab w:val="left" w:pos="660"/>
        <w:tab w:val="right" w:leader="dot" w:pos="9628"/>
      </w:tabs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paragraph" w:customStyle="1" w:styleId="12">
    <w:name w:val="ЗАГ1"/>
    <w:basedOn w:val="1"/>
    <w:next w:val="a"/>
    <w:link w:val="13"/>
    <w:qFormat/>
    <w:rsid w:val="00AD2CC7"/>
    <w:pPr>
      <w:keepLines w:val="0"/>
      <w:pageBreakBefore/>
      <w:widowControl w:val="0"/>
      <w:suppressAutoHyphens w:val="0"/>
      <w:spacing w:before="0" w:after="200" w:line="360" w:lineRule="auto"/>
      <w:ind w:firstLine="709"/>
    </w:pPr>
    <w:rPr>
      <w:rFonts w:ascii="Times New Roman" w:eastAsia="Times New Roman" w:hAnsi="Times New Roman" w:cs="Times New Roman"/>
      <w:b/>
      <w:caps/>
      <w:color w:val="000000" w:themeColor="text1"/>
      <w:sz w:val="36"/>
      <w:szCs w:val="40"/>
      <w:lang w:eastAsia="en-US"/>
    </w:rPr>
  </w:style>
  <w:style w:type="character" w:customStyle="1" w:styleId="13">
    <w:name w:val="ЗАГ1 Знак"/>
    <w:basedOn w:val="a0"/>
    <w:link w:val="12"/>
    <w:rsid w:val="00AD2CC7"/>
    <w:rPr>
      <w:rFonts w:ascii="Times New Roman" w:eastAsia="Times New Roman" w:hAnsi="Times New Roman" w:cs="Times New Roman"/>
      <w:b/>
      <w:caps/>
      <w:color w:val="000000" w:themeColor="text1"/>
      <w:sz w:val="36"/>
      <w:szCs w:val="40"/>
    </w:rPr>
  </w:style>
  <w:style w:type="character" w:customStyle="1" w:styleId="10">
    <w:name w:val="Заголовок 1 Знак"/>
    <w:basedOn w:val="a0"/>
    <w:link w:val="1"/>
    <w:uiPriority w:val="9"/>
    <w:rsid w:val="00C370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paragraph" w:styleId="a4">
    <w:name w:val="header"/>
    <w:basedOn w:val="a"/>
    <w:link w:val="a5"/>
    <w:uiPriority w:val="99"/>
    <w:unhideWhenUsed/>
    <w:rsid w:val="00C37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37021"/>
    <w:rPr>
      <w:rFonts w:ascii="Calibri" w:eastAsia="Times New Roman" w:hAnsi="Calibri" w:cs="Times New Roman"/>
      <w:lang w:eastAsia="zh-CN"/>
    </w:rPr>
  </w:style>
  <w:style w:type="paragraph" w:styleId="a6">
    <w:name w:val="footer"/>
    <w:basedOn w:val="a"/>
    <w:link w:val="a7"/>
    <w:uiPriority w:val="99"/>
    <w:unhideWhenUsed/>
    <w:rsid w:val="00C370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37021"/>
    <w:rPr>
      <w:rFonts w:ascii="Calibri" w:eastAsia="Times New Roman" w:hAnsi="Calibri" w:cs="Times New Roman"/>
      <w:lang w:eastAsia="zh-CN"/>
    </w:rPr>
  </w:style>
  <w:style w:type="paragraph" w:customStyle="1" w:styleId="21">
    <w:name w:val="ЗАГ2"/>
    <w:basedOn w:val="a"/>
    <w:next w:val="a"/>
    <w:link w:val="22"/>
    <w:qFormat/>
    <w:rsid w:val="00C37021"/>
    <w:pPr>
      <w:keepNext/>
      <w:keepLines/>
      <w:numPr>
        <w:ilvl w:val="1"/>
      </w:numPr>
      <w:suppressAutoHyphens w:val="0"/>
      <w:spacing w:before="300" w:line="360" w:lineRule="auto"/>
      <w:ind w:firstLine="709"/>
      <w:jc w:val="both"/>
      <w:outlineLvl w:val="1"/>
    </w:pPr>
    <w:rPr>
      <w:rFonts w:ascii="Times New Roman" w:hAnsi="Times New Roman"/>
      <w:b/>
      <w:sz w:val="32"/>
      <w:szCs w:val="40"/>
      <w:lang w:eastAsia="en-US"/>
    </w:rPr>
  </w:style>
  <w:style w:type="character" w:customStyle="1" w:styleId="22">
    <w:name w:val="ЗАГ2 Знак"/>
    <w:basedOn w:val="a0"/>
    <w:link w:val="21"/>
    <w:rsid w:val="00C37021"/>
    <w:rPr>
      <w:rFonts w:ascii="Times New Roman" w:eastAsia="Times New Roman" w:hAnsi="Times New Roman" w:cs="Times New Roman"/>
      <w:b/>
      <w:sz w:val="32"/>
      <w:szCs w:val="40"/>
    </w:rPr>
  </w:style>
  <w:style w:type="paragraph" w:customStyle="1" w:styleId="a8">
    <w:name w:val="Таблица"/>
    <w:basedOn w:val="a"/>
    <w:link w:val="a9"/>
    <w:qFormat/>
    <w:rsid w:val="00C37021"/>
    <w:pPr>
      <w:suppressAutoHyphens w:val="0"/>
      <w:spacing w:after="0" w:line="240" w:lineRule="auto"/>
      <w:jc w:val="both"/>
    </w:pPr>
    <w:rPr>
      <w:rFonts w:ascii="Times New Roman" w:eastAsiaTheme="minorHAnsi" w:hAnsi="Times New Roman" w:cstheme="minorBidi"/>
      <w:i/>
      <w:color w:val="000000" w:themeColor="text1"/>
      <w:sz w:val="24"/>
      <w:szCs w:val="24"/>
      <w:lang w:eastAsia="en-US"/>
    </w:rPr>
  </w:style>
  <w:style w:type="character" w:customStyle="1" w:styleId="a9">
    <w:name w:val="Таблица Знак"/>
    <w:basedOn w:val="a0"/>
    <w:link w:val="a8"/>
    <w:rsid w:val="00C37021"/>
    <w:rPr>
      <w:rFonts w:ascii="Times New Roman" w:hAnsi="Times New Roman"/>
      <w:i/>
      <w:color w:val="000000" w:themeColor="text1"/>
      <w:sz w:val="24"/>
      <w:szCs w:val="24"/>
    </w:rPr>
  </w:style>
  <w:style w:type="paragraph" w:customStyle="1" w:styleId="aa">
    <w:name w:val="РИСУНКИ"/>
    <w:basedOn w:val="a"/>
    <w:next w:val="a"/>
    <w:link w:val="ab"/>
    <w:qFormat/>
    <w:rsid w:val="00C37021"/>
    <w:pPr>
      <w:suppressAutoHyphens w:val="0"/>
      <w:spacing w:after="120" w:line="240" w:lineRule="auto"/>
      <w:jc w:val="center"/>
    </w:pPr>
    <w:rPr>
      <w:rFonts w:ascii="Times New Roman" w:eastAsia="Liberation Sans" w:hAnsi="Times New Roman"/>
      <w:b/>
      <w:color w:val="000000"/>
      <w:sz w:val="24"/>
      <w:szCs w:val="28"/>
      <w:shd w:val="clear" w:color="auto" w:fill="FFFFFF"/>
      <w:lang w:eastAsia="en-US"/>
    </w:rPr>
  </w:style>
  <w:style w:type="character" w:customStyle="1" w:styleId="ab">
    <w:name w:val="РИСУНКИ Знак"/>
    <w:basedOn w:val="a0"/>
    <w:link w:val="aa"/>
    <w:rsid w:val="00C37021"/>
    <w:rPr>
      <w:rFonts w:ascii="Times New Roman" w:eastAsia="Liberation Sans" w:hAnsi="Times New Roman" w:cs="Times New Roman"/>
      <w:b/>
      <w:color w:val="000000"/>
      <w:sz w:val="24"/>
      <w:szCs w:val="28"/>
    </w:rPr>
  </w:style>
  <w:style w:type="paragraph" w:customStyle="1" w:styleId="31">
    <w:name w:val="ЗАГ3+"/>
    <w:basedOn w:val="a"/>
    <w:next w:val="a"/>
    <w:link w:val="32"/>
    <w:qFormat/>
    <w:rsid w:val="00C37021"/>
    <w:pPr>
      <w:keepNext/>
      <w:keepLines/>
      <w:suppressAutoHyphens w:val="0"/>
      <w:spacing w:before="300" w:line="360" w:lineRule="auto"/>
      <w:ind w:firstLine="709"/>
      <w:jc w:val="both"/>
      <w:outlineLvl w:val="2"/>
    </w:pPr>
    <w:rPr>
      <w:rFonts w:ascii="Times New Roman" w:hAnsi="Times New Roman"/>
      <w:b/>
      <w:color w:val="000000" w:themeColor="text1"/>
      <w:sz w:val="28"/>
      <w:szCs w:val="40"/>
      <w:lang w:eastAsia="en-US"/>
    </w:rPr>
  </w:style>
  <w:style w:type="character" w:customStyle="1" w:styleId="32">
    <w:name w:val="ЗАГ3+ Знак"/>
    <w:basedOn w:val="a0"/>
    <w:link w:val="31"/>
    <w:rsid w:val="00C37021"/>
    <w:rPr>
      <w:rFonts w:ascii="Times New Roman" w:eastAsia="Times New Roman" w:hAnsi="Times New Roman" w:cs="Times New Roman"/>
      <w:b/>
      <w:color w:val="000000" w:themeColor="text1"/>
      <w:sz w:val="28"/>
      <w:szCs w:val="40"/>
    </w:rPr>
  </w:style>
  <w:style w:type="paragraph" w:styleId="ac">
    <w:name w:val="TOC Heading"/>
    <w:basedOn w:val="1"/>
    <w:next w:val="a"/>
    <w:uiPriority w:val="39"/>
    <w:unhideWhenUsed/>
    <w:qFormat/>
    <w:rsid w:val="007B12BC"/>
    <w:pPr>
      <w:suppressAutoHyphens w:val="0"/>
      <w:spacing w:line="259" w:lineRule="auto"/>
      <w:outlineLvl w:val="9"/>
    </w:pPr>
    <w:rPr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7B12BC"/>
    <w:pPr>
      <w:spacing w:after="0" w:line="360" w:lineRule="auto"/>
    </w:pPr>
    <w:rPr>
      <w:rFonts w:ascii="Times New Roman" w:hAnsi="Times New Roman"/>
      <w:sz w:val="28"/>
    </w:rPr>
  </w:style>
  <w:style w:type="paragraph" w:styleId="33">
    <w:name w:val="toc 3"/>
    <w:basedOn w:val="a"/>
    <w:next w:val="a"/>
    <w:autoRedefine/>
    <w:uiPriority w:val="39"/>
    <w:unhideWhenUsed/>
    <w:rsid w:val="007B12BC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List Paragraph"/>
    <w:basedOn w:val="a"/>
    <w:uiPriority w:val="34"/>
    <w:qFormat/>
    <w:rsid w:val="007B7BEE"/>
    <w:pPr>
      <w:ind w:left="720"/>
      <w:contextualSpacing/>
    </w:pPr>
  </w:style>
  <w:style w:type="character" w:customStyle="1" w:styleId="fontstyle01">
    <w:name w:val="fontstyle01"/>
    <w:basedOn w:val="a0"/>
    <w:rsid w:val="00840240"/>
    <w:rPr>
      <w:rFonts w:ascii="PetersburgC" w:hAnsi="PetersburgC" w:hint="default"/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a0"/>
    <w:rsid w:val="00840240"/>
    <w:rPr>
      <w:rFonts w:ascii="Tahoma-Bold" w:hAnsi="Tahoma-Bold" w:hint="default"/>
      <w:b/>
      <w:bCs/>
      <w:i w:val="0"/>
      <w:iCs w:val="0"/>
      <w:color w:val="242021"/>
      <w:sz w:val="18"/>
      <w:szCs w:val="18"/>
    </w:rPr>
  </w:style>
  <w:style w:type="character" w:customStyle="1" w:styleId="fontstyle31">
    <w:name w:val="fontstyle31"/>
    <w:basedOn w:val="a0"/>
    <w:rsid w:val="00840240"/>
    <w:rPr>
      <w:rFonts w:ascii="Tahoma" w:hAnsi="Tahoma" w:cs="Tahoma" w:hint="default"/>
      <w:b w:val="0"/>
      <w:bCs w:val="0"/>
      <w:i w:val="0"/>
      <w:iCs w:val="0"/>
      <w:color w:val="242021"/>
      <w:sz w:val="18"/>
      <w:szCs w:val="18"/>
    </w:rPr>
  </w:style>
  <w:style w:type="paragraph" w:customStyle="1" w:styleId="ae">
    <w:name w:val="ТЕКСТ"/>
    <w:basedOn w:val="a"/>
    <w:link w:val="af"/>
    <w:qFormat/>
    <w:rsid w:val="00253F6A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  <w:szCs w:val="28"/>
      <w:lang w:eastAsia="en-US"/>
    </w:rPr>
  </w:style>
  <w:style w:type="character" w:customStyle="1" w:styleId="af">
    <w:name w:val="ТЕКСТ Знак"/>
    <w:basedOn w:val="a0"/>
    <w:link w:val="ae"/>
    <w:rsid w:val="00253F6A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styleId="af0">
    <w:name w:val="Normal (Web)"/>
    <w:basedOn w:val="a"/>
    <w:uiPriority w:val="99"/>
    <w:semiHidden/>
    <w:unhideWhenUsed/>
    <w:rsid w:val="00696658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696658"/>
    <w:rPr>
      <w:b/>
      <w:bCs/>
    </w:rPr>
  </w:style>
  <w:style w:type="table" w:styleId="af2">
    <w:name w:val="Table Grid"/>
    <w:basedOn w:val="a1"/>
    <w:uiPriority w:val="39"/>
    <w:rsid w:val="00875C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B828C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B828C3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B828C3"/>
    <w:rPr>
      <w:rFonts w:ascii="Calibri" w:eastAsia="Times New Roman" w:hAnsi="Calibri" w:cs="Times New Roman"/>
      <w:sz w:val="20"/>
      <w:szCs w:val="20"/>
      <w:lang w:eastAsia="zh-CN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B828C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B828C3"/>
    <w:rPr>
      <w:rFonts w:ascii="Calibri" w:eastAsia="Times New Roman" w:hAnsi="Calibri" w:cs="Times New Roman"/>
      <w:b/>
      <w:bCs/>
      <w:sz w:val="20"/>
      <w:szCs w:val="20"/>
      <w:lang w:eastAsia="zh-CN"/>
    </w:rPr>
  </w:style>
  <w:style w:type="character" w:customStyle="1" w:styleId="20">
    <w:name w:val="Заголовок 2 Знак"/>
    <w:basedOn w:val="a0"/>
    <w:link w:val="2"/>
    <w:uiPriority w:val="9"/>
    <w:semiHidden/>
    <w:rsid w:val="00C101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zh-CN"/>
    </w:rPr>
  </w:style>
  <w:style w:type="character" w:customStyle="1" w:styleId="30">
    <w:name w:val="Заголовок 3 Знак"/>
    <w:basedOn w:val="a0"/>
    <w:link w:val="3"/>
    <w:uiPriority w:val="9"/>
    <w:semiHidden/>
    <w:rsid w:val="00C1018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character" w:customStyle="1" w:styleId="50">
    <w:name w:val="Заголовок 5 Знак"/>
    <w:basedOn w:val="a0"/>
    <w:link w:val="5"/>
    <w:uiPriority w:val="9"/>
    <w:semiHidden/>
    <w:rsid w:val="00C1018B"/>
    <w:rPr>
      <w:rFonts w:asciiTheme="majorHAnsi" w:eastAsiaTheme="majorEastAsia" w:hAnsiTheme="majorHAnsi" w:cstheme="majorBidi"/>
      <w:color w:val="2F5496" w:themeColor="accent1" w:themeShade="BF"/>
      <w:lang w:eastAsia="zh-CN"/>
    </w:rPr>
  </w:style>
  <w:style w:type="character" w:customStyle="1" w:styleId="60">
    <w:name w:val="Заголовок 6 Знак"/>
    <w:basedOn w:val="a0"/>
    <w:link w:val="6"/>
    <w:uiPriority w:val="9"/>
    <w:semiHidden/>
    <w:rsid w:val="00C1018B"/>
    <w:rPr>
      <w:rFonts w:asciiTheme="majorHAnsi" w:eastAsiaTheme="majorEastAsia" w:hAnsiTheme="majorHAnsi" w:cstheme="majorBidi"/>
      <w:color w:val="1F3763" w:themeColor="accent1" w:themeShade="7F"/>
      <w:lang w:eastAsia="zh-CN"/>
    </w:rPr>
  </w:style>
  <w:style w:type="character" w:styleId="HTML">
    <w:name w:val="HTML Code"/>
    <w:basedOn w:val="a0"/>
    <w:uiPriority w:val="99"/>
    <w:semiHidden/>
    <w:unhideWhenUsed/>
    <w:rsid w:val="00C1018B"/>
    <w:rPr>
      <w:rFonts w:ascii="Courier New" w:eastAsia="Times New Roman" w:hAnsi="Courier New" w:cs="Courier New"/>
      <w:sz w:val="20"/>
      <w:szCs w:val="20"/>
    </w:rPr>
  </w:style>
  <w:style w:type="character" w:customStyle="1" w:styleId="flex">
    <w:name w:val="flex"/>
    <w:basedOn w:val="a0"/>
    <w:rsid w:val="00C1018B"/>
  </w:style>
  <w:style w:type="paragraph" w:styleId="HTML0">
    <w:name w:val="HTML Preformatted"/>
    <w:basedOn w:val="a"/>
    <w:link w:val="HTML1"/>
    <w:uiPriority w:val="99"/>
    <w:semiHidden/>
    <w:unhideWhenUsed/>
    <w:rsid w:val="00C10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1018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ection">
    <w:name w:val="hljs-section"/>
    <w:basedOn w:val="a0"/>
    <w:rsid w:val="00C1018B"/>
  </w:style>
  <w:style w:type="character" w:styleId="af8">
    <w:name w:val="Emphasis"/>
    <w:basedOn w:val="a0"/>
    <w:uiPriority w:val="20"/>
    <w:qFormat/>
    <w:rsid w:val="00C101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3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7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362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76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9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86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047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98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3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0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08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5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1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0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2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678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752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72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6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7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41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33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2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39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44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28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431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263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98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87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77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0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3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1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651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075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84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067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719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32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85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1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8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43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18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452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3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81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67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058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4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2391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523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3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6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38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32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0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477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4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6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20976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09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69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2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80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708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8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0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76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13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69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364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8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01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36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8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74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44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288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105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70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9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088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06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4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5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55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0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638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7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83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022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871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9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49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13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08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1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0866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75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43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1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Users\&#1040;&#1083;&#1077;&#1082;&#1089;&#1077;&#1081;\&#1044;&#1086;&#1082;&#1091;&#1084;&#1077;&#1085;&#1090;&#1099;\&#1053;&#1072;&#1089;&#1090;&#1088;&#1072;&#1080;&#1074;&#1072;&#1077;&#1084;&#1099;&#1077;%20&#1096;&#1072;&#1073;&#1083;&#1086;&#1085;&#1099;%20Office\&#1055;&#1048;&#1040;&#1057;_&#1058;&#1080;&#1090;&#1091;&#1083;&#1100;&#1085;&#1080;&#1082;_&#1089;&#1086;&#1076;&#1077;&#1088;&#1078;&#1072;&#1085;&#1080;&#1077;_&#1079;&#1072;&#1075;&#1086;&#1083;&#1086;&#1074;&#1082;&#108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4F845-AFC8-478D-A42E-900D08BB6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ПИАС_Титульник_содержание_заголовки.dotx</Template>
  <TotalTime>855</TotalTime>
  <Pages>8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Калашников</dc:creator>
  <cp:keywords/>
  <dc:description/>
  <cp:lastModifiedBy>Ревва Рубен Рубенович</cp:lastModifiedBy>
  <cp:revision>360</cp:revision>
  <cp:lastPrinted>2025-03-29T17:37:00Z</cp:lastPrinted>
  <dcterms:created xsi:type="dcterms:W3CDTF">2025-02-21T13:59:00Z</dcterms:created>
  <dcterms:modified xsi:type="dcterms:W3CDTF">2025-05-14T14:33:00Z</dcterms:modified>
</cp:coreProperties>
</file>