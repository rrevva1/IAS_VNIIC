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C37021" w14:paraId="4D854FD9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2E9CB98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1FD3D9B4" wp14:editId="1D538684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021" w14:paraId="6E941C2C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E550456" w14:textId="77777777" w:rsidR="00C37021" w:rsidRDefault="00C37021" w:rsidP="00627B58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37021" w14:paraId="7F194F91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4309C86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69592FF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D911050" w14:textId="77777777" w:rsidR="00C37021" w:rsidRDefault="00C37021" w:rsidP="00627B58">
            <w:pPr>
              <w:pStyle w:val="Standard"/>
              <w:widowControl w:val="0"/>
              <w:spacing w:before="28" w:after="28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14:paraId="612B85C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bookmarkStart w:id="0" w:name="undefined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14:paraId="5DB836C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2FAC" w:rsidRPr="00A02FAC" w14:paraId="0BCAA958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90E7C7E" w14:textId="4AAE1B9F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2FAC" w:rsidRPr="00A02FAC" w14:paraId="456E1451" w14:textId="77777777" w:rsidTr="00627B58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14:paraId="78CF57F4" w14:textId="46BB416C" w:rsidR="00C37021" w:rsidRPr="00A02FAC" w:rsidRDefault="00F95884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F95884">
              <w:rPr>
                <w:rFonts w:ascii="Times New Roman" w:hAnsi="Times New Roman" w:cs="Times New Roman"/>
                <w:sz w:val="28"/>
                <w:szCs w:val="28"/>
              </w:rPr>
              <w:t>Базовая кафедра 250 - математического обеспечения информационных систем</w:t>
            </w:r>
            <w:r w:rsidR="00087E7A">
              <w:rPr>
                <w:rFonts w:ascii="Times New Roman" w:hAnsi="Times New Roman" w:cs="Times New Roman"/>
                <w:sz w:val="28"/>
                <w:szCs w:val="28"/>
              </w:rPr>
              <w:t xml:space="preserve"> (МОИС)</w:t>
            </w:r>
          </w:p>
        </w:tc>
      </w:tr>
    </w:tbl>
    <w:p w14:paraId="2B0E37D3" w14:textId="77777777" w:rsidR="00C37021" w:rsidRPr="00A02FAC" w:rsidRDefault="00C37021" w:rsidP="00C37021">
      <w:pPr>
        <w:pStyle w:val="Standard"/>
      </w:pPr>
    </w:p>
    <w:p w14:paraId="5B806FAB" w14:textId="77777777" w:rsidR="00C37021" w:rsidRPr="00A02FAC" w:rsidRDefault="00C37021" w:rsidP="00C37021">
      <w:pPr>
        <w:pStyle w:val="Standard"/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A02FAC" w:rsidRPr="00A02FAC" w14:paraId="2BEE2862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948E10A" w14:textId="6BE18018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 w:rsidR="0016711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ПРАКТИЧЕСКОЙ РАБОТЕ № </w:t>
            </w:r>
            <w:r w:rsidR="006F2B5A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</w:tr>
      <w:tr w:rsidR="00A02FAC" w:rsidRPr="00A02FAC" w14:paraId="795C146C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A8FF2B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14:paraId="2F5F62B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A02FAC" w:rsidRPr="00A02FAC" w14:paraId="6997AEB7" w14:textId="77777777" w:rsidTr="00627B58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14:paraId="5C8867AC" w14:textId="61DDF3AC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</w:t>
            </w:r>
            <w:r w:rsidR="008A13C3" w:rsidRP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роектирование информационно-аналитических систем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BAA88E5" w14:textId="77777777" w:rsidR="002B21EB" w:rsidRDefault="002B21E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  <w:p w14:paraId="77FE15CF" w14:textId="4852797B" w:rsidR="00AF767B" w:rsidRPr="00A02FAC" w:rsidRDefault="00AF767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B16A0E2" w14:textId="5E3625A5" w:rsidR="00C37021" w:rsidRPr="002B21EB" w:rsidRDefault="002B21EB" w:rsidP="002B21EB">
      <w:pPr>
        <w:pStyle w:val="Standar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1EB">
        <w:rPr>
          <w:rFonts w:ascii="Times New Roman" w:hAnsi="Times New Roman" w:cs="Times New Roman"/>
          <w:sz w:val="28"/>
          <w:szCs w:val="28"/>
        </w:rPr>
        <w:t>Тема практической работы: «</w:t>
      </w:r>
      <w:r w:rsidR="00A119A8">
        <w:rPr>
          <w:rFonts w:ascii="Times New Roman" w:hAnsi="Times New Roman" w:cs="Times New Roman"/>
          <w:sz w:val="28"/>
          <w:szCs w:val="28"/>
        </w:rPr>
        <w:t>Планирование проекта</w:t>
      </w:r>
      <w:r w:rsidRPr="002B21E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01"/>
        <w:gridCol w:w="3404"/>
      </w:tblGrid>
      <w:tr w:rsidR="00A02FAC" w:rsidRPr="00A02FAC" w14:paraId="67D25BE4" w14:textId="77777777" w:rsidTr="00627B58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2E26E85A" w14:textId="2ADD7C0A" w:rsidR="00C37021" w:rsidRPr="00A02FAC" w:rsidRDefault="002B21EB" w:rsidP="003E29CC">
            <w:pPr>
              <w:pStyle w:val="Standard"/>
              <w:widowControl w:val="0"/>
              <w:shd w:val="clear" w:color="auto" w:fill="FFFFFF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B21EB">
              <w:rPr>
                <w:rFonts w:ascii="Times New Roman" w:hAnsi="Times New Roman" w:cs="Times New Roman"/>
                <w:sz w:val="28"/>
                <w:szCs w:val="28"/>
              </w:rPr>
              <w:t xml:space="preserve">Тема ИС: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Информацион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ная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 xml:space="preserve"> система </w:t>
            </w:r>
            <w:r w:rsidR="003E29CC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учета ТС предприятия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404" w:type="dxa"/>
            <w:shd w:val="clear" w:color="FFFFFF" w:fill="FFFFFF"/>
          </w:tcPr>
          <w:p w14:paraId="25AC8E0D" w14:textId="77777777" w:rsidR="00C37021" w:rsidRPr="00A02FAC" w:rsidRDefault="00C37021" w:rsidP="002B21EB">
            <w:pPr>
              <w:pStyle w:val="Standard"/>
              <w:widowControl w:val="0"/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A02FAC" w:rsidRPr="00A02FAC" w14:paraId="0B23DEAE" w14:textId="77777777" w:rsidTr="00627B58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0C1C2B7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FBD6FAB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1171C65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14:paraId="54D3D66B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4" w:type="dxa"/>
            <w:shd w:val="clear" w:color="FFFFFF" w:fill="FFFFFF"/>
          </w:tcPr>
          <w:p w14:paraId="5DD5B1A4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6A0CDA8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</w:p>
          <w:p w14:paraId="0A299511" w14:textId="1A039E59" w:rsidR="00C37021" w:rsidRPr="00A02FAC" w:rsidRDefault="00924BA9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Ревва 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78485CFA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A02FAC" w:rsidRPr="00A02FAC" w14:paraId="244337D9" w14:textId="77777777" w:rsidTr="00627B58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7A22766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7261CC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14:paraId="2C2B98D9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404" w:type="dxa"/>
            <w:shd w:val="clear" w:color="FFFFFF" w:fill="FFFFFF"/>
          </w:tcPr>
          <w:p w14:paraId="1F939566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7BD7385A" w14:textId="39A7FBF5" w:rsidR="00C37021" w:rsidRPr="00A02FAC" w:rsidRDefault="007B72DF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Уманский С.А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0A99CDC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</w:pPr>
          </w:p>
          <w:p w14:paraId="49783983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14:paraId="41C250D4" w14:textId="77777777" w:rsidR="00C37021" w:rsidRDefault="00C37021" w:rsidP="00C37021">
      <w:pPr>
        <w:pStyle w:val="Standard"/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C37021" w14:paraId="37E87248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56A3BC6A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628021D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689E6408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F707295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7021" w14:paraId="0F5BBD4F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14:paraId="6B74F7D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14:paraId="0153E79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14:paraId="0AE85D9B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7021" w14:paraId="4B52C33A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4D7A2EF1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6367AE53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1B979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1494017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122C7425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4E707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118777D" w14:textId="77777777" w:rsidR="00C37021" w:rsidRDefault="00C37021" w:rsidP="00C37021">
      <w:pPr>
        <w:pStyle w:val="Standard"/>
      </w:pPr>
    </w:p>
    <w:p w14:paraId="62ACD412" w14:textId="77777777" w:rsidR="00C37021" w:rsidRDefault="00C37021" w:rsidP="00C37021">
      <w:pPr>
        <w:pStyle w:val="Standard"/>
        <w:jc w:val="center"/>
      </w:pPr>
    </w:p>
    <w:p w14:paraId="1B509254" w14:textId="77777777" w:rsidR="00C37021" w:rsidRDefault="00C37021" w:rsidP="00C37021">
      <w:pPr>
        <w:pStyle w:val="Standard"/>
        <w:jc w:val="center"/>
      </w:pPr>
    </w:p>
    <w:p w14:paraId="7D0A678B" w14:textId="77777777" w:rsidR="00C37021" w:rsidRDefault="00C37021" w:rsidP="00C37021">
      <w:pPr>
        <w:pStyle w:val="Standard"/>
        <w:jc w:val="center"/>
      </w:pPr>
    </w:p>
    <w:p w14:paraId="13334732" w14:textId="77777777" w:rsidR="00C37021" w:rsidRDefault="00C37021" w:rsidP="00C37021">
      <w:pPr>
        <w:pStyle w:val="Standard"/>
        <w:jc w:val="center"/>
      </w:pPr>
    </w:p>
    <w:p w14:paraId="313EFAD8" w14:textId="12136865" w:rsidR="00C37021" w:rsidRDefault="00C37021" w:rsidP="00C37021">
      <w:pPr>
        <w:pStyle w:val="Standard"/>
        <w:jc w:val="center"/>
      </w:pPr>
    </w:p>
    <w:p w14:paraId="52BB27C6" w14:textId="77777777" w:rsidR="002068C6" w:rsidRDefault="002068C6" w:rsidP="00C37021">
      <w:pPr>
        <w:pStyle w:val="Standard"/>
        <w:jc w:val="center"/>
      </w:pPr>
    </w:p>
    <w:p w14:paraId="5829F45A" w14:textId="77777777" w:rsidR="00C37021" w:rsidRDefault="00C37021" w:rsidP="00C3702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F80F08F" w14:textId="77777777" w:rsidR="00C37021" w:rsidRDefault="00C37021" w:rsidP="00C3702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60994CB4" w14:textId="77777777" w:rsidR="00C37021" w:rsidRPr="00456E3A" w:rsidRDefault="00C37021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56E3A">
        <w:rPr>
          <w:rFonts w:ascii="Times New Roman" w:hAnsi="Times New Roman"/>
          <w:b/>
          <w:bCs/>
          <w:sz w:val="32"/>
          <w:szCs w:val="32"/>
        </w:rPr>
        <w:t>СОДЕРЖАНИЕ</w:t>
      </w:r>
    </w:p>
    <w:p w14:paraId="7D5E55B0" w14:textId="5FB3A5EE" w:rsidR="003E29CC" w:rsidRDefault="007B12BC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\h \z \t "ЗАГ1;1;ЗАГ2;2;ЗАГ3+;3" </w:instrText>
      </w:r>
      <w:r>
        <w:fldChar w:fldCharType="separate"/>
      </w:r>
      <w:hyperlink w:anchor="_Toc199346300" w:history="1">
        <w:r w:rsidR="003E29CC" w:rsidRPr="0030728C">
          <w:rPr>
            <w:rStyle w:val="a3"/>
            <w:noProof/>
          </w:rPr>
          <w:t>ИЕРАРХИЧЕСКАЯ СТРУКТУРА РАБОТ</w:t>
        </w:r>
        <w:r w:rsidR="003E29CC">
          <w:rPr>
            <w:noProof/>
            <w:webHidden/>
          </w:rPr>
          <w:tab/>
        </w:r>
        <w:r w:rsidR="003E29CC">
          <w:rPr>
            <w:noProof/>
            <w:webHidden/>
          </w:rPr>
          <w:fldChar w:fldCharType="begin"/>
        </w:r>
        <w:r w:rsidR="003E29CC">
          <w:rPr>
            <w:noProof/>
            <w:webHidden/>
          </w:rPr>
          <w:instrText xml:space="preserve"> PAGEREF _Toc199346300 \h </w:instrText>
        </w:r>
        <w:r w:rsidR="003E29CC">
          <w:rPr>
            <w:noProof/>
            <w:webHidden/>
          </w:rPr>
        </w:r>
        <w:r w:rsidR="003E29CC">
          <w:rPr>
            <w:noProof/>
            <w:webHidden/>
          </w:rPr>
          <w:fldChar w:fldCharType="separate"/>
        </w:r>
        <w:r w:rsidR="003E29CC">
          <w:rPr>
            <w:noProof/>
            <w:webHidden/>
          </w:rPr>
          <w:t>3</w:t>
        </w:r>
        <w:r w:rsidR="003E29CC">
          <w:rPr>
            <w:noProof/>
            <w:webHidden/>
          </w:rPr>
          <w:fldChar w:fldCharType="end"/>
        </w:r>
      </w:hyperlink>
    </w:p>
    <w:p w14:paraId="270A2A97" w14:textId="3D56B1D0" w:rsidR="003E29CC" w:rsidRDefault="00815FF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9346301" w:history="1">
        <w:r w:rsidR="003E29CC" w:rsidRPr="0030728C">
          <w:rPr>
            <w:rStyle w:val="a3"/>
            <w:noProof/>
          </w:rPr>
          <w:t>ОСНОВНЫЕ ЭТАПЫ РАБОТ</w:t>
        </w:r>
        <w:r w:rsidR="003E29CC">
          <w:rPr>
            <w:noProof/>
            <w:webHidden/>
          </w:rPr>
          <w:tab/>
        </w:r>
        <w:r w:rsidR="003E29CC">
          <w:rPr>
            <w:noProof/>
            <w:webHidden/>
          </w:rPr>
          <w:fldChar w:fldCharType="begin"/>
        </w:r>
        <w:r w:rsidR="003E29CC">
          <w:rPr>
            <w:noProof/>
            <w:webHidden/>
          </w:rPr>
          <w:instrText xml:space="preserve"> PAGEREF _Toc199346301 \h </w:instrText>
        </w:r>
        <w:r w:rsidR="003E29CC">
          <w:rPr>
            <w:noProof/>
            <w:webHidden/>
          </w:rPr>
        </w:r>
        <w:r w:rsidR="003E29CC">
          <w:rPr>
            <w:noProof/>
            <w:webHidden/>
          </w:rPr>
          <w:fldChar w:fldCharType="separate"/>
        </w:r>
        <w:r w:rsidR="003E29CC">
          <w:rPr>
            <w:noProof/>
            <w:webHidden/>
          </w:rPr>
          <w:t>5</w:t>
        </w:r>
        <w:r w:rsidR="003E29CC">
          <w:rPr>
            <w:noProof/>
            <w:webHidden/>
          </w:rPr>
          <w:fldChar w:fldCharType="end"/>
        </w:r>
      </w:hyperlink>
    </w:p>
    <w:p w14:paraId="4C109AD4" w14:textId="514D3A49" w:rsidR="003E29CC" w:rsidRDefault="00815FF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9346302" w:history="1">
        <w:r w:rsidR="003E29CC">
          <w:rPr>
            <w:rStyle w:val="a3"/>
            <w:noProof/>
          </w:rPr>
          <w:t>ДИАГРАММА ГАНТА</w:t>
        </w:r>
        <w:r w:rsidR="003E29CC">
          <w:rPr>
            <w:noProof/>
            <w:webHidden/>
          </w:rPr>
          <w:tab/>
        </w:r>
        <w:r w:rsidR="003E29CC">
          <w:rPr>
            <w:noProof/>
            <w:webHidden/>
          </w:rPr>
          <w:fldChar w:fldCharType="begin"/>
        </w:r>
        <w:r w:rsidR="003E29CC">
          <w:rPr>
            <w:noProof/>
            <w:webHidden/>
          </w:rPr>
          <w:instrText xml:space="preserve"> PAGEREF _Toc199346302 \h </w:instrText>
        </w:r>
        <w:r w:rsidR="003E29CC">
          <w:rPr>
            <w:noProof/>
            <w:webHidden/>
          </w:rPr>
        </w:r>
        <w:r w:rsidR="003E29CC">
          <w:rPr>
            <w:noProof/>
            <w:webHidden/>
          </w:rPr>
          <w:fldChar w:fldCharType="separate"/>
        </w:r>
        <w:r w:rsidR="003E29CC">
          <w:rPr>
            <w:noProof/>
            <w:webHidden/>
          </w:rPr>
          <w:t>6</w:t>
        </w:r>
        <w:r w:rsidR="003E29CC">
          <w:rPr>
            <w:noProof/>
            <w:webHidden/>
          </w:rPr>
          <w:fldChar w:fldCharType="end"/>
        </w:r>
      </w:hyperlink>
    </w:p>
    <w:p w14:paraId="341084CB" w14:textId="3DB8C5F4" w:rsidR="003E29CC" w:rsidRDefault="00815FF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9346303" w:history="1">
        <w:r w:rsidR="003E29CC" w:rsidRPr="0030728C">
          <w:rPr>
            <w:rStyle w:val="a3"/>
            <w:noProof/>
          </w:rPr>
          <w:t>ЗАКЛЮЧЕНИЕ</w:t>
        </w:r>
        <w:r w:rsidR="003E29CC">
          <w:rPr>
            <w:noProof/>
            <w:webHidden/>
          </w:rPr>
          <w:tab/>
        </w:r>
        <w:r w:rsidR="003E29CC">
          <w:rPr>
            <w:noProof/>
            <w:webHidden/>
          </w:rPr>
          <w:fldChar w:fldCharType="begin"/>
        </w:r>
        <w:r w:rsidR="003E29CC">
          <w:rPr>
            <w:noProof/>
            <w:webHidden/>
          </w:rPr>
          <w:instrText xml:space="preserve"> PAGEREF _Toc199346303 \h </w:instrText>
        </w:r>
        <w:r w:rsidR="003E29CC">
          <w:rPr>
            <w:noProof/>
            <w:webHidden/>
          </w:rPr>
        </w:r>
        <w:r w:rsidR="003E29CC">
          <w:rPr>
            <w:noProof/>
            <w:webHidden/>
          </w:rPr>
          <w:fldChar w:fldCharType="separate"/>
        </w:r>
        <w:r w:rsidR="003E29CC">
          <w:rPr>
            <w:noProof/>
            <w:webHidden/>
          </w:rPr>
          <w:t>7</w:t>
        </w:r>
        <w:r w:rsidR="003E29CC">
          <w:rPr>
            <w:noProof/>
            <w:webHidden/>
          </w:rPr>
          <w:fldChar w:fldCharType="end"/>
        </w:r>
      </w:hyperlink>
    </w:p>
    <w:p w14:paraId="7390BF96" w14:textId="190C0667" w:rsidR="00C37021" w:rsidRDefault="007B12BC" w:rsidP="0091562F">
      <w:r>
        <w:rPr>
          <w:rFonts w:ascii="Times New Roman" w:hAnsi="Times New Roman"/>
          <w:color w:val="000000" w:themeColor="text1"/>
          <w:sz w:val="28"/>
        </w:rPr>
        <w:fldChar w:fldCharType="end"/>
      </w:r>
      <w:r w:rsidR="00C37021">
        <w:br w:type="page"/>
      </w:r>
    </w:p>
    <w:p w14:paraId="4215A244" w14:textId="3F9F6CAC" w:rsidR="00793CDB" w:rsidRDefault="009A4B87" w:rsidP="00336A29">
      <w:pPr>
        <w:pStyle w:val="12"/>
        <w:jc w:val="both"/>
      </w:pPr>
      <w:bookmarkStart w:id="1" w:name="_Toc199346300"/>
      <w:r>
        <w:lastRenderedPageBreak/>
        <w:t>ИЕРАРХИЧЕСКАЯ СТРУКТУРА РАБОТ</w:t>
      </w:r>
      <w:bookmarkEnd w:id="1"/>
    </w:p>
    <w:p w14:paraId="6815E51C" w14:textId="73BECA2C" w:rsidR="00CD1389" w:rsidRDefault="00AA66B6" w:rsidP="00D96F9D">
      <w:pPr>
        <w:pStyle w:val="ae"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5F01E7" wp14:editId="64F8839D">
            <wp:extent cx="6120130" cy="20916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2834" w14:textId="7A5617C2" w:rsidR="00CD1389" w:rsidRDefault="00CD1389" w:rsidP="00D96F9D">
      <w:pPr>
        <w:pStyle w:val="ae"/>
        <w:ind w:firstLine="0"/>
        <w:jc w:val="center"/>
        <w:rPr>
          <w:b/>
          <w:bCs/>
          <w:sz w:val="24"/>
          <w:szCs w:val="24"/>
        </w:rPr>
      </w:pPr>
      <w:r w:rsidRPr="00CD1389">
        <w:rPr>
          <w:b/>
          <w:bCs/>
          <w:sz w:val="24"/>
          <w:szCs w:val="24"/>
        </w:rPr>
        <w:t xml:space="preserve">Рисунок </w:t>
      </w:r>
      <w:r w:rsidR="003A1DE4">
        <w:rPr>
          <w:b/>
          <w:bCs/>
          <w:sz w:val="24"/>
          <w:szCs w:val="24"/>
        </w:rPr>
        <w:t>1.</w:t>
      </w:r>
      <w:r w:rsidRPr="00CD1389">
        <w:rPr>
          <w:b/>
          <w:bCs/>
          <w:sz w:val="24"/>
          <w:szCs w:val="24"/>
        </w:rPr>
        <w:t>1 — Дерево работ</w:t>
      </w:r>
    </w:p>
    <w:p w14:paraId="1104DF95" w14:textId="77777777" w:rsidR="00F77D0A" w:rsidRDefault="00F77D0A" w:rsidP="003A1DE4">
      <w:pPr>
        <w:pStyle w:val="ae"/>
        <w:spacing w:line="240" w:lineRule="auto"/>
        <w:ind w:firstLine="0"/>
        <w:jc w:val="left"/>
        <w:rPr>
          <w:i/>
          <w:iCs/>
          <w:sz w:val="24"/>
          <w:szCs w:val="24"/>
        </w:rPr>
      </w:pPr>
    </w:p>
    <w:p w14:paraId="7A46F027" w14:textId="77777777" w:rsidR="00F77D0A" w:rsidRDefault="00F77D0A" w:rsidP="003A1DE4">
      <w:pPr>
        <w:pStyle w:val="ae"/>
        <w:spacing w:line="240" w:lineRule="auto"/>
        <w:ind w:firstLine="0"/>
        <w:jc w:val="left"/>
        <w:rPr>
          <w:i/>
          <w:iCs/>
          <w:sz w:val="24"/>
          <w:szCs w:val="24"/>
        </w:rPr>
      </w:pPr>
    </w:p>
    <w:p w14:paraId="5A8E29DE" w14:textId="77777777" w:rsidR="00F77D0A" w:rsidRDefault="00F77D0A" w:rsidP="003A1DE4">
      <w:pPr>
        <w:pStyle w:val="ae"/>
        <w:spacing w:line="240" w:lineRule="auto"/>
        <w:ind w:firstLine="0"/>
        <w:jc w:val="left"/>
        <w:rPr>
          <w:i/>
          <w:iCs/>
          <w:sz w:val="24"/>
          <w:szCs w:val="24"/>
        </w:rPr>
      </w:pPr>
    </w:p>
    <w:p w14:paraId="53DA58A0" w14:textId="50D37075" w:rsidR="003A1DE4" w:rsidRPr="003A1DE4" w:rsidRDefault="003A1DE4" w:rsidP="003A1DE4">
      <w:pPr>
        <w:pStyle w:val="ae"/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3A1DE4">
        <w:rPr>
          <w:i/>
          <w:iCs/>
          <w:sz w:val="24"/>
          <w:szCs w:val="24"/>
        </w:rPr>
        <w:t>Таблица 1.1 — Структура работ в табличном виде</w:t>
      </w:r>
    </w:p>
    <w:p w14:paraId="1F087544" w14:textId="5EB11868" w:rsidR="009A4B87" w:rsidRDefault="009A4B87" w:rsidP="009A4B87">
      <w:pPr>
        <w:rPr>
          <w:lang w:eastAsia="en-US"/>
        </w:rPr>
      </w:pPr>
    </w:p>
    <w:tbl>
      <w:tblPr>
        <w:tblStyle w:val="af2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658"/>
        <w:gridCol w:w="3154"/>
        <w:gridCol w:w="1153"/>
        <w:gridCol w:w="1126"/>
        <w:gridCol w:w="1701"/>
        <w:gridCol w:w="1701"/>
      </w:tblGrid>
      <w:tr w:rsidR="00AA66B6" w14:paraId="0E262CB3" w14:textId="77777777" w:rsidTr="00AA66B6">
        <w:trPr>
          <w:jc w:val="center"/>
        </w:trPr>
        <w:tc>
          <w:tcPr>
            <w:tcW w:w="658" w:type="dxa"/>
            <w:vAlign w:val="center"/>
          </w:tcPr>
          <w:p w14:paraId="616393CB" w14:textId="21195C45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154" w:type="dxa"/>
            <w:vAlign w:val="center"/>
          </w:tcPr>
          <w:p w14:paraId="4429B9FF" w14:textId="64F57F3B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Группа/Подгруппа</w:t>
            </w:r>
          </w:p>
        </w:tc>
        <w:tc>
          <w:tcPr>
            <w:tcW w:w="1153" w:type="dxa"/>
            <w:vAlign w:val="center"/>
          </w:tcPr>
          <w:p w14:paraId="0FD15105" w14:textId="391EF52B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Чел-</w:t>
            </w:r>
            <w:proofErr w:type="spellStart"/>
            <w:r w:rsidRPr="00924BA9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дн</w:t>
            </w:r>
            <w:proofErr w:type="spellEnd"/>
            <w:r w:rsidRPr="00AA66B6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126" w:type="dxa"/>
            <w:vAlign w:val="center"/>
          </w:tcPr>
          <w:p w14:paraId="6C1DD713" w14:textId="73B03A53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Чел-мес</w:t>
            </w:r>
            <w:r w:rsidRPr="00AA66B6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701" w:type="dxa"/>
            <w:vAlign w:val="center"/>
          </w:tcPr>
          <w:p w14:paraId="4FD0DED3" w14:textId="4ABA7BD6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Начало</w:t>
            </w:r>
          </w:p>
        </w:tc>
        <w:tc>
          <w:tcPr>
            <w:tcW w:w="1701" w:type="dxa"/>
            <w:vAlign w:val="center"/>
          </w:tcPr>
          <w:p w14:paraId="1B012649" w14:textId="6F2D99FB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Окончание</w:t>
            </w:r>
          </w:p>
        </w:tc>
      </w:tr>
      <w:tr w:rsidR="00AA66B6" w14:paraId="40037D0F" w14:textId="77777777" w:rsidTr="00AA66B6">
        <w:trPr>
          <w:jc w:val="center"/>
        </w:trPr>
        <w:tc>
          <w:tcPr>
            <w:tcW w:w="658" w:type="dxa"/>
            <w:vAlign w:val="center"/>
          </w:tcPr>
          <w:p w14:paraId="5FD5886E" w14:textId="437918D6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54" w:type="dxa"/>
            <w:vAlign w:val="center"/>
          </w:tcPr>
          <w:p w14:paraId="1DDFD927" w14:textId="17BA9DE4" w:rsidR="00AA66B6" w:rsidRPr="00AA66B6" w:rsidRDefault="00AA66B6" w:rsidP="00AA66B6">
            <w:pPr>
              <w:rPr>
                <w:b/>
                <w:lang w:eastAsia="en-US"/>
              </w:rPr>
            </w:pPr>
            <w:r w:rsidRPr="00924BA9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Проектное управление</w:t>
            </w:r>
          </w:p>
        </w:tc>
        <w:tc>
          <w:tcPr>
            <w:tcW w:w="1153" w:type="dxa"/>
            <w:vAlign w:val="center"/>
          </w:tcPr>
          <w:p w14:paraId="2F9A63F1" w14:textId="6D47E6A1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1126" w:type="dxa"/>
            <w:vAlign w:val="center"/>
          </w:tcPr>
          <w:p w14:paraId="50F8E5EC" w14:textId="7A678E2B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4.8</w:t>
            </w:r>
          </w:p>
        </w:tc>
        <w:tc>
          <w:tcPr>
            <w:tcW w:w="1701" w:type="dxa"/>
            <w:vAlign w:val="center"/>
          </w:tcPr>
          <w:p w14:paraId="7799729C" w14:textId="71C6062C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01.06.2025</w:t>
            </w:r>
          </w:p>
        </w:tc>
        <w:tc>
          <w:tcPr>
            <w:tcW w:w="1701" w:type="dxa"/>
            <w:vAlign w:val="center"/>
          </w:tcPr>
          <w:p w14:paraId="54CECFBE" w14:textId="54E7BE3E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31.05.2026</w:t>
            </w:r>
          </w:p>
        </w:tc>
      </w:tr>
      <w:tr w:rsidR="00AA66B6" w14:paraId="17345C75" w14:textId="77777777" w:rsidTr="00AA66B6">
        <w:trPr>
          <w:jc w:val="center"/>
        </w:trPr>
        <w:tc>
          <w:tcPr>
            <w:tcW w:w="658" w:type="dxa"/>
            <w:vAlign w:val="center"/>
          </w:tcPr>
          <w:p w14:paraId="54FA19A4" w14:textId="597A3EE4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3154" w:type="dxa"/>
            <w:vAlign w:val="center"/>
          </w:tcPr>
          <w:p w14:paraId="19B68F28" w14:textId="41CBA006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Планирование проекта</w:t>
            </w:r>
          </w:p>
        </w:tc>
        <w:tc>
          <w:tcPr>
            <w:tcW w:w="1153" w:type="dxa"/>
            <w:vAlign w:val="center"/>
          </w:tcPr>
          <w:p w14:paraId="0B9EBE90" w14:textId="3BC6CEF0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126" w:type="dxa"/>
            <w:vAlign w:val="center"/>
          </w:tcPr>
          <w:p w14:paraId="6401434C" w14:textId="54FD8EF9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2.0</w:t>
            </w:r>
          </w:p>
        </w:tc>
        <w:tc>
          <w:tcPr>
            <w:tcW w:w="1701" w:type="dxa"/>
            <w:vAlign w:val="center"/>
          </w:tcPr>
          <w:p w14:paraId="1F7FA22A" w14:textId="1E62D2BB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01.06.2025</w:t>
            </w:r>
          </w:p>
        </w:tc>
        <w:tc>
          <w:tcPr>
            <w:tcW w:w="1701" w:type="dxa"/>
            <w:vAlign w:val="center"/>
          </w:tcPr>
          <w:p w14:paraId="7E7CD9C7" w14:textId="503B1577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31.07.2025</w:t>
            </w:r>
          </w:p>
        </w:tc>
      </w:tr>
      <w:tr w:rsidR="00AA66B6" w14:paraId="3B181448" w14:textId="77777777" w:rsidTr="00AA66B6">
        <w:trPr>
          <w:jc w:val="center"/>
        </w:trPr>
        <w:tc>
          <w:tcPr>
            <w:tcW w:w="658" w:type="dxa"/>
            <w:vAlign w:val="center"/>
          </w:tcPr>
          <w:p w14:paraId="39FB4EF4" w14:textId="05B365A7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3154" w:type="dxa"/>
            <w:vAlign w:val="center"/>
          </w:tcPr>
          <w:p w14:paraId="7910BA1C" w14:textId="4E4F6EF7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Мониторинг и отчётность</w:t>
            </w:r>
          </w:p>
        </w:tc>
        <w:tc>
          <w:tcPr>
            <w:tcW w:w="1153" w:type="dxa"/>
            <w:vAlign w:val="center"/>
          </w:tcPr>
          <w:p w14:paraId="11C0AB5A" w14:textId="5860D584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1126" w:type="dxa"/>
            <w:vAlign w:val="center"/>
          </w:tcPr>
          <w:p w14:paraId="277A53D2" w14:textId="15EC165A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2.8</w:t>
            </w:r>
          </w:p>
        </w:tc>
        <w:tc>
          <w:tcPr>
            <w:tcW w:w="1701" w:type="dxa"/>
            <w:vAlign w:val="center"/>
          </w:tcPr>
          <w:p w14:paraId="1AEE54A4" w14:textId="1D2235AB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01.08.2025</w:t>
            </w:r>
          </w:p>
        </w:tc>
        <w:tc>
          <w:tcPr>
            <w:tcW w:w="1701" w:type="dxa"/>
            <w:vAlign w:val="center"/>
          </w:tcPr>
          <w:p w14:paraId="4431D7A4" w14:textId="447192B9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31.05.2026</w:t>
            </w:r>
          </w:p>
        </w:tc>
      </w:tr>
      <w:tr w:rsidR="00AA66B6" w14:paraId="2DF9D835" w14:textId="77777777" w:rsidTr="00AA66B6">
        <w:trPr>
          <w:jc w:val="center"/>
        </w:trPr>
        <w:tc>
          <w:tcPr>
            <w:tcW w:w="658" w:type="dxa"/>
            <w:vAlign w:val="center"/>
          </w:tcPr>
          <w:p w14:paraId="477DCE7F" w14:textId="5416A67C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54" w:type="dxa"/>
            <w:vAlign w:val="center"/>
          </w:tcPr>
          <w:p w14:paraId="4067C4F0" w14:textId="03FDD6BD" w:rsidR="00AA66B6" w:rsidRPr="00AA66B6" w:rsidRDefault="00AA66B6" w:rsidP="00AA66B6">
            <w:pPr>
              <w:rPr>
                <w:b/>
                <w:lang w:eastAsia="en-US"/>
              </w:rPr>
            </w:pPr>
            <w:r w:rsidRPr="00924BA9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Анализ и проектирование</w:t>
            </w:r>
          </w:p>
        </w:tc>
        <w:tc>
          <w:tcPr>
            <w:tcW w:w="1153" w:type="dxa"/>
            <w:vAlign w:val="center"/>
          </w:tcPr>
          <w:p w14:paraId="67FB0D1E" w14:textId="3C23D585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144</w:t>
            </w:r>
          </w:p>
        </w:tc>
        <w:tc>
          <w:tcPr>
            <w:tcW w:w="1126" w:type="dxa"/>
            <w:vAlign w:val="center"/>
          </w:tcPr>
          <w:p w14:paraId="25332140" w14:textId="45C32662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7.2</w:t>
            </w:r>
          </w:p>
        </w:tc>
        <w:tc>
          <w:tcPr>
            <w:tcW w:w="1701" w:type="dxa"/>
            <w:vAlign w:val="center"/>
          </w:tcPr>
          <w:p w14:paraId="358F5690" w14:textId="6AA459FC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01.06.2025</w:t>
            </w:r>
          </w:p>
        </w:tc>
        <w:tc>
          <w:tcPr>
            <w:tcW w:w="1701" w:type="dxa"/>
            <w:vAlign w:val="center"/>
          </w:tcPr>
          <w:p w14:paraId="56F8A2A2" w14:textId="3E1D1753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30.09.2025</w:t>
            </w:r>
          </w:p>
        </w:tc>
      </w:tr>
      <w:tr w:rsidR="00AA66B6" w14:paraId="7DB7900B" w14:textId="77777777" w:rsidTr="00AA66B6">
        <w:trPr>
          <w:jc w:val="center"/>
        </w:trPr>
        <w:tc>
          <w:tcPr>
            <w:tcW w:w="658" w:type="dxa"/>
            <w:vAlign w:val="center"/>
          </w:tcPr>
          <w:p w14:paraId="3556FA62" w14:textId="7D14B1E0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3154" w:type="dxa"/>
            <w:vAlign w:val="center"/>
          </w:tcPr>
          <w:p w14:paraId="64D0469C" w14:textId="1DF8DFB4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Сбор требований</w:t>
            </w:r>
          </w:p>
        </w:tc>
        <w:tc>
          <w:tcPr>
            <w:tcW w:w="1153" w:type="dxa"/>
            <w:vAlign w:val="center"/>
          </w:tcPr>
          <w:p w14:paraId="2531B3AD" w14:textId="6FAAC3A5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126" w:type="dxa"/>
            <w:vAlign w:val="center"/>
          </w:tcPr>
          <w:p w14:paraId="7EC6C7FD" w14:textId="0520872F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2.0</w:t>
            </w:r>
          </w:p>
        </w:tc>
        <w:tc>
          <w:tcPr>
            <w:tcW w:w="1701" w:type="dxa"/>
            <w:vAlign w:val="center"/>
          </w:tcPr>
          <w:p w14:paraId="2AF33471" w14:textId="4BEEBB77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01.06.2025</w:t>
            </w:r>
          </w:p>
        </w:tc>
        <w:tc>
          <w:tcPr>
            <w:tcW w:w="1701" w:type="dxa"/>
            <w:vAlign w:val="center"/>
          </w:tcPr>
          <w:p w14:paraId="4F2F8C85" w14:textId="209A9036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31.07.2025</w:t>
            </w:r>
          </w:p>
        </w:tc>
      </w:tr>
      <w:tr w:rsidR="00AA66B6" w14:paraId="7D127F6F" w14:textId="77777777" w:rsidTr="00AA66B6">
        <w:trPr>
          <w:jc w:val="center"/>
        </w:trPr>
        <w:tc>
          <w:tcPr>
            <w:tcW w:w="658" w:type="dxa"/>
            <w:vAlign w:val="center"/>
          </w:tcPr>
          <w:p w14:paraId="1030EF20" w14:textId="649B2222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2.2</w:t>
            </w:r>
          </w:p>
        </w:tc>
        <w:tc>
          <w:tcPr>
            <w:tcW w:w="3154" w:type="dxa"/>
            <w:vAlign w:val="center"/>
          </w:tcPr>
          <w:p w14:paraId="40526489" w14:textId="2E796D3C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Проектирование архитектуры и дизайна</w:t>
            </w:r>
          </w:p>
        </w:tc>
        <w:tc>
          <w:tcPr>
            <w:tcW w:w="1153" w:type="dxa"/>
            <w:vAlign w:val="center"/>
          </w:tcPr>
          <w:p w14:paraId="33E7A14E" w14:textId="03606C72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1126" w:type="dxa"/>
            <w:vAlign w:val="center"/>
          </w:tcPr>
          <w:p w14:paraId="5823F664" w14:textId="252CF622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5.2</w:t>
            </w:r>
          </w:p>
        </w:tc>
        <w:tc>
          <w:tcPr>
            <w:tcW w:w="1701" w:type="dxa"/>
            <w:vAlign w:val="center"/>
          </w:tcPr>
          <w:p w14:paraId="76B037FC" w14:textId="48EB29FA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01.08.2025</w:t>
            </w:r>
          </w:p>
        </w:tc>
        <w:tc>
          <w:tcPr>
            <w:tcW w:w="1701" w:type="dxa"/>
            <w:vAlign w:val="center"/>
          </w:tcPr>
          <w:p w14:paraId="6160C0B2" w14:textId="00B63B6F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30.09.2025</w:t>
            </w:r>
          </w:p>
        </w:tc>
      </w:tr>
      <w:tr w:rsidR="00AA66B6" w14:paraId="2DC6756D" w14:textId="77777777" w:rsidTr="00AA66B6">
        <w:trPr>
          <w:jc w:val="center"/>
        </w:trPr>
        <w:tc>
          <w:tcPr>
            <w:tcW w:w="658" w:type="dxa"/>
            <w:vAlign w:val="center"/>
          </w:tcPr>
          <w:p w14:paraId="7C07B2A6" w14:textId="6A12BC1B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154" w:type="dxa"/>
            <w:vAlign w:val="center"/>
          </w:tcPr>
          <w:p w14:paraId="4E5D8483" w14:textId="6BC74D25" w:rsidR="00AA66B6" w:rsidRPr="00AA66B6" w:rsidRDefault="00AA66B6" w:rsidP="00AA66B6">
            <w:pPr>
              <w:rPr>
                <w:b/>
                <w:lang w:eastAsia="en-US"/>
              </w:rPr>
            </w:pPr>
            <w:r w:rsidRPr="00924BA9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Разработка системы</w:t>
            </w:r>
          </w:p>
        </w:tc>
        <w:tc>
          <w:tcPr>
            <w:tcW w:w="1153" w:type="dxa"/>
            <w:vAlign w:val="center"/>
          </w:tcPr>
          <w:p w14:paraId="74B17951" w14:textId="57E77AFA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480</w:t>
            </w:r>
          </w:p>
        </w:tc>
        <w:tc>
          <w:tcPr>
            <w:tcW w:w="1126" w:type="dxa"/>
            <w:vAlign w:val="center"/>
          </w:tcPr>
          <w:p w14:paraId="57880F90" w14:textId="6665B072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24.0</w:t>
            </w:r>
          </w:p>
        </w:tc>
        <w:tc>
          <w:tcPr>
            <w:tcW w:w="1701" w:type="dxa"/>
            <w:vAlign w:val="center"/>
          </w:tcPr>
          <w:p w14:paraId="19C9D9F6" w14:textId="662EE745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01.08.2025</w:t>
            </w:r>
          </w:p>
        </w:tc>
        <w:tc>
          <w:tcPr>
            <w:tcW w:w="1701" w:type="dxa"/>
            <w:vAlign w:val="center"/>
          </w:tcPr>
          <w:p w14:paraId="6FBB7341" w14:textId="306B2473" w:rsidR="00AA66B6" w:rsidRDefault="00AA66B6" w:rsidP="00AA66B6">
            <w:pPr>
              <w:rPr>
                <w:lang w:eastAsia="en-US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28.02.2026</w:t>
            </w:r>
          </w:p>
        </w:tc>
      </w:tr>
      <w:tr w:rsidR="00AA66B6" w14:paraId="4C06139D" w14:textId="77777777" w:rsidTr="00AA66B6">
        <w:trPr>
          <w:jc w:val="center"/>
        </w:trPr>
        <w:tc>
          <w:tcPr>
            <w:tcW w:w="658" w:type="dxa"/>
            <w:vAlign w:val="center"/>
          </w:tcPr>
          <w:p w14:paraId="093FEEED" w14:textId="202B442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3.1</w:t>
            </w:r>
          </w:p>
        </w:tc>
        <w:tc>
          <w:tcPr>
            <w:tcW w:w="3154" w:type="dxa"/>
            <w:vAlign w:val="center"/>
          </w:tcPr>
          <w:p w14:paraId="74BDA0AF" w14:textId="347051C7" w:rsidR="00AA66B6" w:rsidRPr="00924BA9" w:rsidRDefault="00AA66B6" w:rsidP="007D511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Серверная часть </w:t>
            </w:r>
          </w:p>
        </w:tc>
        <w:tc>
          <w:tcPr>
            <w:tcW w:w="1153" w:type="dxa"/>
            <w:vAlign w:val="center"/>
          </w:tcPr>
          <w:p w14:paraId="29CA4852" w14:textId="023FAD38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1126" w:type="dxa"/>
            <w:vAlign w:val="center"/>
          </w:tcPr>
          <w:p w14:paraId="5045373F" w14:textId="5FE4F8D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9.0</w:t>
            </w:r>
          </w:p>
        </w:tc>
        <w:tc>
          <w:tcPr>
            <w:tcW w:w="1701" w:type="dxa"/>
            <w:vAlign w:val="center"/>
          </w:tcPr>
          <w:p w14:paraId="0A655457" w14:textId="6E2B0C1F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01.08.2025</w:t>
            </w:r>
          </w:p>
        </w:tc>
        <w:tc>
          <w:tcPr>
            <w:tcW w:w="1701" w:type="dxa"/>
            <w:vAlign w:val="center"/>
          </w:tcPr>
          <w:p w14:paraId="6C614905" w14:textId="047D051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28.02.2026</w:t>
            </w:r>
          </w:p>
        </w:tc>
      </w:tr>
      <w:tr w:rsidR="00AA66B6" w14:paraId="3E4B865D" w14:textId="77777777" w:rsidTr="00AA66B6">
        <w:trPr>
          <w:jc w:val="center"/>
        </w:trPr>
        <w:tc>
          <w:tcPr>
            <w:tcW w:w="658" w:type="dxa"/>
            <w:vAlign w:val="center"/>
          </w:tcPr>
          <w:p w14:paraId="3E3C9CD5" w14:textId="726E8050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3.2</w:t>
            </w:r>
          </w:p>
        </w:tc>
        <w:tc>
          <w:tcPr>
            <w:tcW w:w="3154" w:type="dxa"/>
            <w:vAlign w:val="center"/>
          </w:tcPr>
          <w:p w14:paraId="3659780A" w14:textId="074E9D2E" w:rsidR="00AA66B6" w:rsidRPr="00924BA9" w:rsidRDefault="00AA66B6" w:rsidP="007D511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Клиентская часть </w:t>
            </w:r>
          </w:p>
        </w:tc>
        <w:tc>
          <w:tcPr>
            <w:tcW w:w="1153" w:type="dxa"/>
            <w:vAlign w:val="center"/>
          </w:tcPr>
          <w:p w14:paraId="215ED740" w14:textId="152994F8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1126" w:type="dxa"/>
            <w:vAlign w:val="center"/>
          </w:tcPr>
          <w:p w14:paraId="4E746DE4" w14:textId="7744A8FC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7.5</w:t>
            </w:r>
          </w:p>
        </w:tc>
        <w:tc>
          <w:tcPr>
            <w:tcW w:w="1701" w:type="dxa"/>
            <w:vAlign w:val="center"/>
          </w:tcPr>
          <w:p w14:paraId="63A8B425" w14:textId="2013C2E9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01.08.2025</w:t>
            </w:r>
          </w:p>
        </w:tc>
        <w:tc>
          <w:tcPr>
            <w:tcW w:w="1701" w:type="dxa"/>
            <w:vAlign w:val="center"/>
          </w:tcPr>
          <w:p w14:paraId="5A13D3FE" w14:textId="312925C2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31.01.2026</w:t>
            </w:r>
          </w:p>
        </w:tc>
      </w:tr>
      <w:tr w:rsidR="00AA66B6" w14:paraId="773FE5D8" w14:textId="77777777" w:rsidTr="00AA66B6">
        <w:trPr>
          <w:jc w:val="center"/>
        </w:trPr>
        <w:tc>
          <w:tcPr>
            <w:tcW w:w="658" w:type="dxa"/>
            <w:vAlign w:val="center"/>
          </w:tcPr>
          <w:p w14:paraId="70672516" w14:textId="69617DFC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3.3</w:t>
            </w:r>
          </w:p>
        </w:tc>
        <w:tc>
          <w:tcPr>
            <w:tcW w:w="3154" w:type="dxa"/>
            <w:vAlign w:val="center"/>
          </w:tcPr>
          <w:p w14:paraId="4006A0A6" w14:textId="546DFDD0" w:rsidR="00AA66B6" w:rsidRPr="00924BA9" w:rsidRDefault="00AA66B6" w:rsidP="007D511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Хранилище данных </w:t>
            </w:r>
          </w:p>
        </w:tc>
        <w:tc>
          <w:tcPr>
            <w:tcW w:w="1153" w:type="dxa"/>
            <w:vAlign w:val="center"/>
          </w:tcPr>
          <w:p w14:paraId="594DCA42" w14:textId="7EED9897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126" w:type="dxa"/>
            <w:vAlign w:val="center"/>
          </w:tcPr>
          <w:p w14:paraId="18552A88" w14:textId="7C03E3FE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2.5</w:t>
            </w:r>
          </w:p>
        </w:tc>
        <w:tc>
          <w:tcPr>
            <w:tcW w:w="1701" w:type="dxa"/>
            <w:vAlign w:val="center"/>
          </w:tcPr>
          <w:p w14:paraId="164D741B" w14:textId="3C4E935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01.08.2025</w:t>
            </w:r>
          </w:p>
        </w:tc>
        <w:tc>
          <w:tcPr>
            <w:tcW w:w="1701" w:type="dxa"/>
            <w:vAlign w:val="center"/>
          </w:tcPr>
          <w:p w14:paraId="346BFB56" w14:textId="2D7650A3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30.11.2025</w:t>
            </w:r>
          </w:p>
        </w:tc>
      </w:tr>
      <w:tr w:rsidR="00AA66B6" w14:paraId="15918CFB" w14:textId="77777777" w:rsidTr="00AA66B6">
        <w:trPr>
          <w:jc w:val="center"/>
        </w:trPr>
        <w:tc>
          <w:tcPr>
            <w:tcW w:w="658" w:type="dxa"/>
            <w:vAlign w:val="center"/>
          </w:tcPr>
          <w:p w14:paraId="4F9044FA" w14:textId="0BDA425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3.4</w:t>
            </w:r>
          </w:p>
        </w:tc>
        <w:tc>
          <w:tcPr>
            <w:tcW w:w="3154" w:type="dxa"/>
            <w:vAlign w:val="center"/>
          </w:tcPr>
          <w:p w14:paraId="6CB30721" w14:textId="5B962A4D" w:rsidR="00AA66B6" w:rsidRPr="00924BA9" w:rsidRDefault="00AA66B6" w:rsidP="007D511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Аналитический модуль </w:t>
            </w:r>
          </w:p>
        </w:tc>
        <w:tc>
          <w:tcPr>
            <w:tcW w:w="1153" w:type="dxa"/>
            <w:vAlign w:val="center"/>
          </w:tcPr>
          <w:p w14:paraId="2B2574CD" w14:textId="53AEECF7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126" w:type="dxa"/>
            <w:vAlign w:val="center"/>
          </w:tcPr>
          <w:p w14:paraId="56FEA108" w14:textId="78C5AD7F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2.5</w:t>
            </w:r>
          </w:p>
        </w:tc>
        <w:tc>
          <w:tcPr>
            <w:tcW w:w="1701" w:type="dxa"/>
            <w:vAlign w:val="center"/>
          </w:tcPr>
          <w:p w14:paraId="01749178" w14:textId="529DE54F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01.10.2025</w:t>
            </w:r>
          </w:p>
        </w:tc>
        <w:tc>
          <w:tcPr>
            <w:tcW w:w="1701" w:type="dxa"/>
            <w:vAlign w:val="center"/>
          </w:tcPr>
          <w:p w14:paraId="6FFD48BC" w14:textId="0E72F16D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31.12.2025</w:t>
            </w:r>
          </w:p>
        </w:tc>
      </w:tr>
      <w:tr w:rsidR="00AA66B6" w14:paraId="12FD74D9" w14:textId="77777777" w:rsidTr="00AA66B6">
        <w:trPr>
          <w:jc w:val="center"/>
        </w:trPr>
        <w:tc>
          <w:tcPr>
            <w:tcW w:w="658" w:type="dxa"/>
            <w:vAlign w:val="center"/>
          </w:tcPr>
          <w:p w14:paraId="5DEA487F" w14:textId="20786407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3.5</w:t>
            </w:r>
          </w:p>
        </w:tc>
        <w:tc>
          <w:tcPr>
            <w:tcW w:w="3154" w:type="dxa"/>
            <w:vAlign w:val="center"/>
          </w:tcPr>
          <w:p w14:paraId="7FEC2818" w14:textId="4355E440" w:rsidR="00AA66B6" w:rsidRPr="00924BA9" w:rsidRDefault="00AA66B6" w:rsidP="007D511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Система безопасности </w:t>
            </w:r>
            <w:bookmarkStart w:id="2" w:name="_GoBack"/>
            <w:bookmarkEnd w:id="2"/>
          </w:p>
        </w:tc>
        <w:tc>
          <w:tcPr>
            <w:tcW w:w="1153" w:type="dxa"/>
            <w:vAlign w:val="center"/>
          </w:tcPr>
          <w:p w14:paraId="21CB1981" w14:textId="78C0F4A3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126" w:type="dxa"/>
            <w:vAlign w:val="center"/>
          </w:tcPr>
          <w:p w14:paraId="079E3C37" w14:textId="1D760608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1.5</w:t>
            </w:r>
          </w:p>
        </w:tc>
        <w:tc>
          <w:tcPr>
            <w:tcW w:w="1701" w:type="dxa"/>
            <w:vAlign w:val="center"/>
          </w:tcPr>
          <w:p w14:paraId="5C78AEFE" w14:textId="53D21B4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01.10.2025</w:t>
            </w:r>
          </w:p>
        </w:tc>
        <w:tc>
          <w:tcPr>
            <w:tcW w:w="1701" w:type="dxa"/>
            <w:vAlign w:val="center"/>
          </w:tcPr>
          <w:p w14:paraId="1CDE3C23" w14:textId="3E6D3960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30.11.2025</w:t>
            </w:r>
          </w:p>
        </w:tc>
      </w:tr>
      <w:tr w:rsidR="00AA66B6" w14:paraId="74FA1F0F" w14:textId="77777777" w:rsidTr="00AA66B6">
        <w:trPr>
          <w:jc w:val="center"/>
        </w:trPr>
        <w:tc>
          <w:tcPr>
            <w:tcW w:w="658" w:type="dxa"/>
            <w:vAlign w:val="center"/>
          </w:tcPr>
          <w:p w14:paraId="7C7F695C" w14:textId="3A8682A7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3.6</w:t>
            </w:r>
          </w:p>
        </w:tc>
        <w:tc>
          <w:tcPr>
            <w:tcW w:w="3154" w:type="dxa"/>
            <w:vAlign w:val="center"/>
          </w:tcPr>
          <w:p w14:paraId="3EF9E4CF" w14:textId="4B31D547" w:rsidR="00AA66B6" w:rsidRPr="00924BA9" w:rsidRDefault="00AA66B6" w:rsidP="007D511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Подсистема уведомлений </w:t>
            </w:r>
          </w:p>
        </w:tc>
        <w:tc>
          <w:tcPr>
            <w:tcW w:w="1153" w:type="dxa"/>
            <w:vAlign w:val="center"/>
          </w:tcPr>
          <w:p w14:paraId="13CBB2BE" w14:textId="55824CDD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126" w:type="dxa"/>
            <w:vAlign w:val="center"/>
          </w:tcPr>
          <w:p w14:paraId="0894D8D3" w14:textId="02CBAAC2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1.0</w:t>
            </w:r>
          </w:p>
        </w:tc>
        <w:tc>
          <w:tcPr>
            <w:tcW w:w="1701" w:type="dxa"/>
            <w:vAlign w:val="center"/>
          </w:tcPr>
          <w:p w14:paraId="514EDA29" w14:textId="5A627A3D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01.11.2025</w:t>
            </w:r>
          </w:p>
        </w:tc>
        <w:tc>
          <w:tcPr>
            <w:tcW w:w="1701" w:type="dxa"/>
            <w:vAlign w:val="center"/>
          </w:tcPr>
          <w:p w14:paraId="591449FC" w14:textId="0EF864FC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31.12.2025</w:t>
            </w:r>
          </w:p>
        </w:tc>
      </w:tr>
      <w:tr w:rsidR="00AA66B6" w14:paraId="6FF7EB5E" w14:textId="77777777" w:rsidTr="00AA66B6">
        <w:trPr>
          <w:jc w:val="center"/>
        </w:trPr>
        <w:tc>
          <w:tcPr>
            <w:tcW w:w="658" w:type="dxa"/>
            <w:vAlign w:val="center"/>
          </w:tcPr>
          <w:p w14:paraId="6E658358" w14:textId="150D790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154" w:type="dxa"/>
            <w:vAlign w:val="center"/>
          </w:tcPr>
          <w:p w14:paraId="476CCBE4" w14:textId="40E8A908" w:rsidR="00AA66B6" w:rsidRPr="00AA66B6" w:rsidRDefault="00AA66B6" w:rsidP="00AA66B6">
            <w:pP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Тестирование и отладка</w:t>
            </w:r>
          </w:p>
        </w:tc>
        <w:tc>
          <w:tcPr>
            <w:tcW w:w="1153" w:type="dxa"/>
            <w:vAlign w:val="center"/>
          </w:tcPr>
          <w:p w14:paraId="33D6CCA9" w14:textId="38A9672E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144</w:t>
            </w:r>
          </w:p>
        </w:tc>
        <w:tc>
          <w:tcPr>
            <w:tcW w:w="1126" w:type="dxa"/>
            <w:vAlign w:val="center"/>
          </w:tcPr>
          <w:p w14:paraId="52763946" w14:textId="55E8304B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7.2</w:t>
            </w:r>
          </w:p>
        </w:tc>
        <w:tc>
          <w:tcPr>
            <w:tcW w:w="1701" w:type="dxa"/>
            <w:vAlign w:val="center"/>
          </w:tcPr>
          <w:p w14:paraId="1C801005" w14:textId="47918C4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01.10.2025</w:t>
            </w:r>
          </w:p>
        </w:tc>
        <w:tc>
          <w:tcPr>
            <w:tcW w:w="1701" w:type="dxa"/>
            <w:vAlign w:val="center"/>
          </w:tcPr>
          <w:p w14:paraId="77F33E45" w14:textId="35BE7FBE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31.03.2026</w:t>
            </w:r>
          </w:p>
        </w:tc>
      </w:tr>
      <w:tr w:rsidR="00AA66B6" w14:paraId="017CBD2D" w14:textId="77777777" w:rsidTr="00AA66B6">
        <w:trPr>
          <w:jc w:val="center"/>
        </w:trPr>
        <w:tc>
          <w:tcPr>
            <w:tcW w:w="658" w:type="dxa"/>
            <w:vAlign w:val="center"/>
          </w:tcPr>
          <w:p w14:paraId="030695A7" w14:textId="29722697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4.1</w:t>
            </w:r>
          </w:p>
        </w:tc>
        <w:tc>
          <w:tcPr>
            <w:tcW w:w="3154" w:type="dxa"/>
            <w:vAlign w:val="center"/>
          </w:tcPr>
          <w:p w14:paraId="2EA7D30E" w14:textId="1B3F2E0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Юнит-тестирование</w:t>
            </w:r>
          </w:p>
        </w:tc>
        <w:tc>
          <w:tcPr>
            <w:tcW w:w="1153" w:type="dxa"/>
            <w:vAlign w:val="center"/>
          </w:tcPr>
          <w:p w14:paraId="77587A14" w14:textId="61D55FE0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126" w:type="dxa"/>
            <w:vAlign w:val="center"/>
          </w:tcPr>
          <w:p w14:paraId="185058BD" w14:textId="51CC05B4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2.5</w:t>
            </w:r>
          </w:p>
        </w:tc>
        <w:tc>
          <w:tcPr>
            <w:tcW w:w="1701" w:type="dxa"/>
            <w:vAlign w:val="center"/>
          </w:tcPr>
          <w:p w14:paraId="5D690DB8" w14:textId="1B03AD2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01.10.2025</w:t>
            </w:r>
          </w:p>
        </w:tc>
        <w:tc>
          <w:tcPr>
            <w:tcW w:w="1701" w:type="dxa"/>
            <w:vAlign w:val="center"/>
          </w:tcPr>
          <w:p w14:paraId="22403B7D" w14:textId="77164DB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31.12.2025</w:t>
            </w:r>
          </w:p>
        </w:tc>
      </w:tr>
      <w:tr w:rsidR="00AA66B6" w14:paraId="293657C9" w14:textId="77777777" w:rsidTr="00AA66B6">
        <w:trPr>
          <w:jc w:val="center"/>
        </w:trPr>
        <w:tc>
          <w:tcPr>
            <w:tcW w:w="658" w:type="dxa"/>
            <w:vAlign w:val="center"/>
          </w:tcPr>
          <w:p w14:paraId="74968A83" w14:textId="24D27105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4.2</w:t>
            </w:r>
          </w:p>
        </w:tc>
        <w:tc>
          <w:tcPr>
            <w:tcW w:w="3154" w:type="dxa"/>
            <w:vAlign w:val="center"/>
          </w:tcPr>
          <w:p w14:paraId="4E4CC1C5" w14:textId="38468CBB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Интеграционное тестирование</w:t>
            </w:r>
          </w:p>
        </w:tc>
        <w:tc>
          <w:tcPr>
            <w:tcW w:w="1153" w:type="dxa"/>
            <w:vAlign w:val="center"/>
          </w:tcPr>
          <w:p w14:paraId="71B277E8" w14:textId="0591B974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126" w:type="dxa"/>
            <w:vAlign w:val="center"/>
          </w:tcPr>
          <w:p w14:paraId="66AEFB36" w14:textId="4284509C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2.5</w:t>
            </w:r>
          </w:p>
        </w:tc>
        <w:tc>
          <w:tcPr>
            <w:tcW w:w="1701" w:type="dxa"/>
            <w:vAlign w:val="center"/>
          </w:tcPr>
          <w:p w14:paraId="61E8313D" w14:textId="691556B9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01.10.2025</w:t>
            </w:r>
          </w:p>
        </w:tc>
        <w:tc>
          <w:tcPr>
            <w:tcW w:w="1701" w:type="dxa"/>
            <w:vAlign w:val="center"/>
          </w:tcPr>
          <w:p w14:paraId="23B5DD35" w14:textId="72ACE02E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28.02.2026</w:t>
            </w:r>
          </w:p>
        </w:tc>
      </w:tr>
      <w:tr w:rsidR="00AA66B6" w14:paraId="7FDCB613" w14:textId="77777777" w:rsidTr="00AA66B6">
        <w:trPr>
          <w:jc w:val="center"/>
        </w:trPr>
        <w:tc>
          <w:tcPr>
            <w:tcW w:w="658" w:type="dxa"/>
            <w:vAlign w:val="center"/>
          </w:tcPr>
          <w:p w14:paraId="06DB0DB3" w14:textId="5141F5C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4.3</w:t>
            </w:r>
          </w:p>
        </w:tc>
        <w:tc>
          <w:tcPr>
            <w:tcW w:w="3154" w:type="dxa"/>
            <w:vAlign w:val="center"/>
          </w:tcPr>
          <w:p w14:paraId="1CA950E4" w14:textId="6A7DDAE2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Исправление дефектов</w:t>
            </w:r>
          </w:p>
        </w:tc>
        <w:tc>
          <w:tcPr>
            <w:tcW w:w="1153" w:type="dxa"/>
            <w:vAlign w:val="center"/>
          </w:tcPr>
          <w:p w14:paraId="2690EB89" w14:textId="7942EDE9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1126" w:type="dxa"/>
            <w:vAlign w:val="center"/>
          </w:tcPr>
          <w:p w14:paraId="20A89CCC" w14:textId="17ADED5F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2.2</w:t>
            </w:r>
          </w:p>
        </w:tc>
        <w:tc>
          <w:tcPr>
            <w:tcW w:w="1701" w:type="dxa"/>
            <w:vAlign w:val="center"/>
          </w:tcPr>
          <w:p w14:paraId="7F93F028" w14:textId="0678146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01.03.2026</w:t>
            </w:r>
          </w:p>
        </w:tc>
        <w:tc>
          <w:tcPr>
            <w:tcW w:w="1701" w:type="dxa"/>
            <w:vAlign w:val="center"/>
          </w:tcPr>
          <w:p w14:paraId="69713B9E" w14:textId="47B28FED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31.03.2026</w:t>
            </w:r>
          </w:p>
        </w:tc>
      </w:tr>
      <w:tr w:rsidR="00AA66B6" w14:paraId="2DAF32AC" w14:textId="77777777" w:rsidTr="00AA66B6">
        <w:trPr>
          <w:jc w:val="center"/>
        </w:trPr>
        <w:tc>
          <w:tcPr>
            <w:tcW w:w="658" w:type="dxa"/>
            <w:vAlign w:val="center"/>
          </w:tcPr>
          <w:p w14:paraId="60824B20" w14:textId="3537CB39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154" w:type="dxa"/>
            <w:vAlign w:val="center"/>
          </w:tcPr>
          <w:p w14:paraId="0188F002" w14:textId="387C224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Внедрение и поддержка</w:t>
            </w:r>
          </w:p>
        </w:tc>
        <w:tc>
          <w:tcPr>
            <w:tcW w:w="1153" w:type="dxa"/>
            <w:vAlign w:val="center"/>
          </w:tcPr>
          <w:p w14:paraId="7D6C26FC" w14:textId="0D3BA5BC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1126" w:type="dxa"/>
            <w:vAlign w:val="center"/>
          </w:tcPr>
          <w:p w14:paraId="39207C79" w14:textId="4451C9A8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4.8</w:t>
            </w:r>
          </w:p>
        </w:tc>
        <w:tc>
          <w:tcPr>
            <w:tcW w:w="1701" w:type="dxa"/>
            <w:vAlign w:val="center"/>
          </w:tcPr>
          <w:p w14:paraId="2E53F4C4" w14:textId="10B1F9E4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01.03.2026</w:t>
            </w:r>
          </w:p>
        </w:tc>
        <w:tc>
          <w:tcPr>
            <w:tcW w:w="1701" w:type="dxa"/>
            <w:vAlign w:val="center"/>
          </w:tcPr>
          <w:p w14:paraId="65E1CFA1" w14:textId="16CC5AB9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31.05.2026</w:t>
            </w:r>
          </w:p>
        </w:tc>
      </w:tr>
      <w:tr w:rsidR="00AA66B6" w14:paraId="4A9F9E93" w14:textId="77777777" w:rsidTr="00AA66B6">
        <w:trPr>
          <w:jc w:val="center"/>
        </w:trPr>
        <w:tc>
          <w:tcPr>
            <w:tcW w:w="658" w:type="dxa"/>
            <w:vAlign w:val="center"/>
          </w:tcPr>
          <w:p w14:paraId="552A38D5" w14:textId="6893510E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5.1</w:t>
            </w:r>
          </w:p>
        </w:tc>
        <w:tc>
          <w:tcPr>
            <w:tcW w:w="3154" w:type="dxa"/>
            <w:vAlign w:val="center"/>
          </w:tcPr>
          <w:p w14:paraId="4FD32157" w14:textId="6672C1FD" w:rsidR="00AA66B6" w:rsidRPr="00924BA9" w:rsidRDefault="007D5110" w:rsidP="007D511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Развёртывание среды</w:t>
            </w:r>
          </w:p>
        </w:tc>
        <w:tc>
          <w:tcPr>
            <w:tcW w:w="1153" w:type="dxa"/>
            <w:vAlign w:val="center"/>
          </w:tcPr>
          <w:p w14:paraId="71B2D7E6" w14:textId="785A723A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126" w:type="dxa"/>
            <w:vAlign w:val="center"/>
          </w:tcPr>
          <w:p w14:paraId="751195D3" w14:textId="40DD1A60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2.0</w:t>
            </w:r>
          </w:p>
        </w:tc>
        <w:tc>
          <w:tcPr>
            <w:tcW w:w="1701" w:type="dxa"/>
            <w:vAlign w:val="center"/>
          </w:tcPr>
          <w:p w14:paraId="3EADC8D9" w14:textId="7D499FBA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01.03.2026</w:t>
            </w:r>
          </w:p>
        </w:tc>
        <w:tc>
          <w:tcPr>
            <w:tcW w:w="1701" w:type="dxa"/>
            <w:vAlign w:val="center"/>
          </w:tcPr>
          <w:p w14:paraId="2BFEF6CA" w14:textId="0C818E05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30.04.2026</w:t>
            </w:r>
          </w:p>
        </w:tc>
      </w:tr>
      <w:tr w:rsidR="00AA66B6" w14:paraId="5FE7B162" w14:textId="77777777" w:rsidTr="00AA66B6">
        <w:trPr>
          <w:jc w:val="center"/>
        </w:trPr>
        <w:tc>
          <w:tcPr>
            <w:tcW w:w="658" w:type="dxa"/>
            <w:vAlign w:val="center"/>
          </w:tcPr>
          <w:p w14:paraId="03C764FA" w14:textId="568CDBAF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5.2</w:t>
            </w:r>
          </w:p>
        </w:tc>
        <w:tc>
          <w:tcPr>
            <w:tcW w:w="3154" w:type="dxa"/>
            <w:vAlign w:val="center"/>
          </w:tcPr>
          <w:p w14:paraId="137981AC" w14:textId="74D4B5AB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Обучение пользователей</w:t>
            </w:r>
          </w:p>
        </w:tc>
        <w:tc>
          <w:tcPr>
            <w:tcW w:w="1153" w:type="dxa"/>
            <w:vAlign w:val="center"/>
          </w:tcPr>
          <w:p w14:paraId="37705576" w14:textId="1F4A4CF2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126" w:type="dxa"/>
            <w:vAlign w:val="center"/>
          </w:tcPr>
          <w:p w14:paraId="6B8B6FA0" w14:textId="0076A214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1.0</w:t>
            </w:r>
          </w:p>
        </w:tc>
        <w:tc>
          <w:tcPr>
            <w:tcW w:w="1701" w:type="dxa"/>
            <w:vAlign w:val="center"/>
          </w:tcPr>
          <w:p w14:paraId="5F462C35" w14:textId="62349BA6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01.05.2026</w:t>
            </w:r>
          </w:p>
        </w:tc>
        <w:tc>
          <w:tcPr>
            <w:tcW w:w="1701" w:type="dxa"/>
            <w:vAlign w:val="center"/>
          </w:tcPr>
          <w:p w14:paraId="221ADA6D" w14:textId="17442CF7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31.05.2026</w:t>
            </w:r>
          </w:p>
        </w:tc>
      </w:tr>
      <w:tr w:rsidR="00AA66B6" w14:paraId="2B6F8BC3" w14:textId="77777777" w:rsidTr="00AA66B6">
        <w:trPr>
          <w:jc w:val="center"/>
        </w:trPr>
        <w:tc>
          <w:tcPr>
            <w:tcW w:w="658" w:type="dxa"/>
            <w:vAlign w:val="center"/>
          </w:tcPr>
          <w:p w14:paraId="09AB26A9" w14:textId="71518B9B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5.3</w:t>
            </w:r>
          </w:p>
        </w:tc>
        <w:tc>
          <w:tcPr>
            <w:tcW w:w="3154" w:type="dxa"/>
            <w:vAlign w:val="center"/>
          </w:tcPr>
          <w:p w14:paraId="05F6E8F4" w14:textId="6065BC5B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Документация и передача знаний</w:t>
            </w:r>
          </w:p>
        </w:tc>
        <w:tc>
          <w:tcPr>
            <w:tcW w:w="1153" w:type="dxa"/>
            <w:vAlign w:val="center"/>
          </w:tcPr>
          <w:p w14:paraId="6C539E06" w14:textId="39F7E36C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1126" w:type="dxa"/>
            <w:vAlign w:val="center"/>
          </w:tcPr>
          <w:p w14:paraId="5EE22DA9" w14:textId="75DC8371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1.8</w:t>
            </w:r>
          </w:p>
        </w:tc>
        <w:tc>
          <w:tcPr>
            <w:tcW w:w="1701" w:type="dxa"/>
            <w:vAlign w:val="center"/>
          </w:tcPr>
          <w:p w14:paraId="25FE9260" w14:textId="27AB84C2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01.03.2026</w:t>
            </w:r>
          </w:p>
        </w:tc>
        <w:tc>
          <w:tcPr>
            <w:tcW w:w="1701" w:type="dxa"/>
            <w:vAlign w:val="center"/>
          </w:tcPr>
          <w:p w14:paraId="7A10BFF1" w14:textId="77777777" w:rsidR="00AA66B6" w:rsidRPr="00AA66B6" w:rsidRDefault="00AA66B6" w:rsidP="00AA66B6">
            <w:pPr>
              <w:suppressAutoHyphens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6FA08CF7" w14:textId="77777777" w:rsidR="00AA66B6" w:rsidRPr="00AA66B6" w:rsidRDefault="00AA66B6" w:rsidP="00AA66B6">
            <w:pPr>
              <w:suppressAutoHyphens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sz w:val="28"/>
                <w:szCs w:val="28"/>
                <w:lang w:eastAsia="ru-RU"/>
              </w:rPr>
              <w:t>31.05.2026</w:t>
            </w:r>
          </w:p>
          <w:p w14:paraId="32422885" w14:textId="77777777" w:rsidR="00AA66B6" w:rsidRPr="00924BA9" w:rsidRDefault="00AA66B6" w:rsidP="00AA66B6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4B02490A" w14:textId="77777777" w:rsidR="00AA66B6" w:rsidRDefault="00AA66B6" w:rsidP="009A4B87">
      <w:pPr>
        <w:rPr>
          <w:lang w:eastAsia="en-US"/>
        </w:rPr>
      </w:pPr>
    </w:p>
    <w:p w14:paraId="186105B8" w14:textId="0FABF5FD" w:rsidR="007E6C40" w:rsidRDefault="007E6C40" w:rsidP="007E6C40">
      <w:pPr>
        <w:pStyle w:val="12"/>
        <w:jc w:val="both"/>
      </w:pPr>
      <w:bookmarkStart w:id="3" w:name="_Toc199346301"/>
      <w:r>
        <w:lastRenderedPageBreak/>
        <w:t>ОСНОВНЫЕ ЭТАПЫ РАБОТ</w:t>
      </w:r>
      <w:bookmarkEnd w:id="3"/>
    </w:p>
    <w:p w14:paraId="6A4951CE" w14:textId="2A571AE4" w:rsidR="00692DA1" w:rsidRPr="00692DA1" w:rsidRDefault="00692DA1" w:rsidP="00692DA1">
      <w:pPr>
        <w:pStyle w:val="ae"/>
        <w:spacing w:line="240" w:lineRule="auto"/>
        <w:ind w:firstLine="0"/>
        <w:rPr>
          <w:i/>
          <w:iCs/>
          <w:sz w:val="24"/>
          <w:szCs w:val="24"/>
        </w:rPr>
      </w:pPr>
      <w:r w:rsidRPr="00692DA1">
        <w:rPr>
          <w:i/>
          <w:iCs/>
          <w:sz w:val="24"/>
          <w:szCs w:val="24"/>
        </w:rPr>
        <w:t>Таблица 2.1 — Основные этапы проведения работ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2"/>
        <w:gridCol w:w="2139"/>
        <w:gridCol w:w="1476"/>
        <w:gridCol w:w="1540"/>
        <w:gridCol w:w="3071"/>
      </w:tblGrid>
      <w:tr w:rsidR="00924BA9" w:rsidRPr="00924BA9" w14:paraId="12729401" w14:textId="77777777" w:rsidTr="00924BA9">
        <w:trPr>
          <w:trHeight w:val="600"/>
          <w:jc w:val="center"/>
        </w:trPr>
        <w:tc>
          <w:tcPr>
            <w:tcW w:w="1676" w:type="dxa"/>
          </w:tcPr>
          <w:p w14:paraId="4534F414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1988" w:type="dxa"/>
            <w:shd w:val="clear" w:color="auto" w:fill="auto"/>
            <w:noWrap/>
            <w:hideMark/>
          </w:tcPr>
          <w:p w14:paraId="1B848E6B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47585412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Дата начала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229E0F08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Дата окончания</w:t>
            </w:r>
          </w:p>
        </w:tc>
        <w:tc>
          <w:tcPr>
            <w:tcW w:w="3263" w:type="dxa"/>
            <w:shd w:val="clear" w:color="auto" w:fill="auto"/>
            <w:hideMark/>
          </w:tcPr>
          <w:p w14:paraId="24B36D3D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Основной результат</w:t>
            </w:r>
          </w:p>
        </w:tc>
      </w:tr>
      <w:tr w:rsidR="00924BA9" w:rsidRPr="00924BA9" w14:paraId="4B75C111" w14:textId="77777777" w:rsidTr="00924BA9">
        <w:trPr>
          <w:trHeight w:val="600"/>
          <w:jc w:val="center"/>
        </w:trPr>
        <w:tc>
          <w:tcPr>
            <w:tcW w:w="1676" w:type="dxa"/>
          </w:tcPr>
          <w:p w14:paraId="50A4B1D8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8" w:type="dxa"/>
            <w:shd w:val="clear" w:color="auto" w:fill="auto"/>
            <w:noWrap/>
            <w:hideMark/>
          </w:tcPr>
          <w:p w14:paraId="5947903F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Анализ и проектирование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2975A67E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01.06.2025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2180EEF1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30.09.2025</w:t>
            </w:r>
          </w:p>
        </w:tc>
        <w:tc>
          <w:tcPr>
            <w:tcW w:w="3263" w:type="dxa"/>
            <w:shd w:val="clear" w:color="auto" w:fill="auto"/>
            <w:hideMark/>
          </w:tcPr>
          <w:p w14:paraId="6A5B4BBF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Утверждённые ТЗ и проектные документы (архитектура и дизайн системы)</w:t>
            </w:r>
          </w:p>
        </w:tc>
      </w:tr>
      <w:tr w:rsidR="00924BA9" w:rsidRPr="00924BA9" w14:paraId="5D000856" w14:textId="77777777" w:rsidTr="00924BA9">
        <w:trPr>
          <w:trHeight w:val="600"/>
          <w:jc w:val="center"/>
        </w:trPr>
        <w:tc>
          <w:tcPr>
            <w:tcW w:w="1676" w:type="dxa"/>
          </w:tcPr>
          <w:p w14:paraId="7F7C8B7A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88" w:type="dxa"/>
            <w:shd w:val="clear" w:color="auto" w:fill="auto"/>
            <w:noWrap/>
            <w:hideMark/>
          </w:tcPr>
          <w:p w14:paraId="67FFD382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Разработка системы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5C621CBC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01.08.2025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3AF53176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28.02.2026</w:t>
            </w:r>
          </w:p>
        </w:tc>
        <w:tc>
          <w:tcPr>
            <w:tcW w:w="3263" w:type="dxa"/>
            <w:shd w:val="clear" w:color="auto" w:fill="auto"/>
            <w:hideMark/>
          </w:tcPr>
          <w:p w14:paraId="6B775B8C" w14:textId="66A8A440" w:rsidR="00924BA9" w:rsidRPr="00924BA9" w:rsidRDefault="00924BA9" w:rsidP="002A01DF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Рабочая версия программного продукта (прототип)</w:t>
            </w:r>
          </w:p>
        </w:tc>
      </w:tr>
      <w:tr w:rsidR="00924BA9" w:rsidRPr="00924BA9" w14:paraId="3473C042" w14:textId="77777777" w:rsidTr="00924BA9">
        <w:trPr>
          <w:trHeight w:val="600"/>
          <w:jc w:val="center"/>
        </w:trPr>
        <w:tc>
          <w:tcPr>
            <w:tcW w:w="1676" w:type="dxa"/>
          </w:tcPr>
          <w:p w14:paraId="654CBC75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88" w:type="dxa"/>
            <w:shd w:val="clear" w:color="auto" w:fill="auto"/>
            <w:noWrap/>
            <w:hideMark/>
          </w:tcPr>
          <w:p w14:paraId="4BE6BFF3" w14:textId="2FDBC1F9" w:rsidR="00924BA9" w:rsidRPr="00924BA9" w:rsidRDefault="00924BA9" w:rsidP="002A01DF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 xml:space="preserve">Тестирование и </w:t>
            </w:r>
            <w:r w:rsidR="002A01DF">
              <w:rPr>
                <w:rFonts w:ascii="Times New Roman" w:hAnsi="Times New Roman"/>
                <w:sz w:val="28"/>
                <w:szCs w:val="28"/>
              </w:rPr>
              <w:t>отладка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6E5EB93F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01.10.2025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42F59C46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31.03.2026</w:t>
            </w:r>
          </w:p>
        </w:tc>
        <w:tc>
          <w:tcPr>
            <w:tcW w:w="3263" w:type="dxa"/>
            <w:shd w:val="clear" w:color="auto" w:fill="auto"/>
            <w:hideMark/>
          </w:tcPr>
          <w:p w14:paraId="637902F8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Протестированная система с исправленными дефектами, готовая к сдаче</w:t>
            </w:r>
          </w:p>
        </w:tc>
      </w:tr>
      <w:tr w:rsidR="00924BA9" w:rsidRPr="00924BA9" w14:paraId="5E26C930" w14:textId="77777777" w:rsidTr="00924BA9">
        <w:trPr>
          <w:trHeight w:val="600"/>
          <w:jc w:val="center"/>
        </w:trPr>
        <w:tc>
          <w:tcPr>
            <w:tcW w:w="1676" w:type="dxa"/>
          </w:tcPr>
          <w:p w14:paraId="57A3677C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988" w:type="dxa"/>
            <w:shd w:val="clear" w:color="auto" w:fill="auto"/>
            <w:noWrap/>
            <w:hideMark/>
          </w:tcPr>
          <w:p w14:paraId="32C5F323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Внедрение и сдача проекта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6F0D5F8D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01.03.2026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6F179C41" w14:textId="77777777" w:rsidR="00924BA9" w:rsidRPr="00924BA9" w:rsidRDefault="00924BA9" w:rsidP="00924BA9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24BA9">
              <w:rPr>
                <w:rFonts w:ascii="Times New Roman" w:hAnsi="Times New Roman"/>
                <w:sz w:val="28"/>
                <w:szCs w:val="28"/>
              </w:rPr>
              <w:t>31.05.2026</w:t>
            </w:r>
          </w:p>
        </w:tc>
        <w:tc>
          <w:tcPr>
            <w:tcW w:w="3263" w:type="dxa"/>
            <w:shd w:val="clear" w:color="auto" w:fill="auto"/>
            <w:hideMark/>
          </w:tcPr>
          <w:p w14:paraId="77D26983" w14:textId="77777777" w:rsidR="00924BA9" w:rsidRPr="00924BA9" w:rsidRDefault="00924BA9" w:rsidP="00924BA9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924BA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Введённая в эксплуатацию система, обученные пользователи, завершённый проект</w:t>
            </w:r>
          </w:p>
        </w:tc>
      </w:tr>
    </w:tbl>
    <w:p w14:paraId="5512E507" w14:textId="77777777" w:rsidR="007E6C40" w:rsidRPr="009A4B87" w:rsidRDefault="007E6C40" w:rsidP="009A4B87">
      <w:pPr>
        <w:rPr>
          <w:lang w:eastAsia="en-US"/>
        </w:rPr>
      </w:pPr>
    </w:p>
    <w:p w14:paraId="6B89C83E" w14:textId="3B6E8C83" w:rsidR="00F77D0A" w:rsidRDefault="00F77D0A" w:rsidP="00F77D0A">
      <w:pPr>
        <w:pStyle w:val="12"/>
      </w:pPr>
      <w:bookmarkStart w:id="4" w:name="_Toc199346302"/>
      <w:r>
        <w:lastRenderedPageBreak/>
        <w:t>Диаграмма Ганта</w:t>
      </w:r>
      <w:bookmarkEnd w:id="4"/>
    </w:p>
    <w:p w14:paraId="31F056FC" w14:textId="7C641D13" w:rsidR="00F77D0A" w:rsidRDefault="00F77D0A">
      <w:pPr>
        <w:suppressAutoHyphens w:val="0"/>
        <w:spacing w:after="160" w:line="259" w:lineRule="auto"/>
        <w:rPr>
          <w:rFonts w:ascii="Times New Roman" w:hAnsi="Times New Roman"/>
          <w:b/>
          <w:caps/>
          <w:color w:val="000000" w:themeColor="text1"/>
          <w:sz w:val="36"/>
          <w:szCs w:val="40"/>
          <w:lang w:eastAsia="en-US"/>
        </w:rPr>
      </w:pPr>
      <w:r>
        <w:rPr>
          <w:noProof/>
          <w:lang w:eastAsia="ru-RU"/>
        </w:rPr>
        <w:drawing>
          <wp:inline distT="0" distB="0" distL="0" distR="0" wp14:anchorId="27BC49C1" wp14:editId="08242DEE">
            <wp:extent cx="6120130" cy="4039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cb1eef5-a9e6-46f9-9986-df0c025e42e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4302D4E" w14:textId="77777777" w:rsidR="00F77D0A" w:rsidRPr="00B30025" w:rsidRDefault="00F77D0A" w:rsidP="00F77D0A">
      <w:pPr>
        <w:pStyle w:val="12"/>
      </w:pPr>
      <w:bookmarkStart w:id="5" w:name="_Toc199346303"/>
      <w:r w:rsidRPr="00253F6A">
        <w:lastRenderedPageBreak/>
        <w:t>ЗАКЛЮЧЕНИЕ</w:t>
      </w:r>
      <w:bookmarkEnd w:id="5"/>
    </w:p>
    <w:p w14:paraId="5B27B1DB" w14:textId="77777777" w:rsidR="00C37021" w:rsidRPr="00B30025" w:rsidRDefault="00C37021" w:rsidP="00F77D0A">
      <w:pPr>
        <w:pStyle w:val="12"/>
      </w:pPr>
    </w:p>
    <w:sectPr w:rsidR="00C37021" w:rsidRPr="00B30025" w:rsidSect="00F302ED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FFE073" w14:textId="77777777" w:rsidR="00815FFB" w:rsidRDefault="00815FFB" w:rsidP="00C37021">
      <w:pPr>
        <w:spacing w:after="0" w:line="240" w:lineRule="auto"/>
      </w:pPr>
      <w:r>
        <w:separator/>
      </w:r>
    </w:p>
  </w:endnote>
  <w:endnote w:type="continuationSeparator" w:id="0">
    <w:p w14:paraId="1F3AA2CA" w14:textId="77777777" w:rsidR="00815FFB" w:rsidRDefault="00815FFB" w:rsidP="00C3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PetersburgC">
    <w:altName w:val="Cambria"/>
    <w:panose1 w:val="00000000000000000000"/>
    <w:charset w:val="00"/>
    <w:family w:val="roman"/>
    <w:notTrueType/>
    <w:pitch w:val="default"/>
  </w:font>
  <w:font w:name="Tahoma-Bold">
    <w:altName w:val="Tahom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084916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187F188" w14:textId="4859FD1E" w:rsidR="00C37021" w:rsidRPr="00C37021" w:rsidRDefault="00C37021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C37021">
          <w:rPr>
            <w:rFonts w:ascii="Times New Roman" w:hAnsi="Times New Roman"/>
            <w:sz w:val="28"/>
            <w:szCs w:val="28"/>
          </w:rPr>
          <w:fldChar w:fldCharType="begin"/>
        </w:r>
        <w:r w:rsidRPr="00C3702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37021">
          <w:rPr>
            <w:rFonts w:ascii="Times New Roman" w:hAnsi="Times New Roman"/>
            <w:sz w:val="28"/>
            <w:szCs w:val="28"/>
          </w:rPr>
          <w:fldChar w:fldCharType="separate"/>
        </w:r>
        <w:r w:rsidR="007D5110">
          <w:rPr>
            <w:rFonts w:ascii="Times New Roman" w:hAnsi="Times New Roman"/>
            <w:noProof/>
            <w:sz w:val="28"/>
            <w:szCs w:val="28"/>
          </w:rPr>
          <w:t>8</w:t>
        </w:r>
        <w:r w:rsidRPr="00C3702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360768" w14:textId="77777777" w:rsidR="00815FFB" w:rsidRDefault="00815FFB" w:rsidP="00C37021">
      <w:pPr>
        <w:spacing w:after="0" w:line="240" w:lineRule="auto"/>
      </w:pPr>
      <w:r>
        <w:separator/>
      </w:r>
    </w:p>
  </w:footnote>
  <w:footnote w:type="continuationSeparator" w:id="0">
    <w:p w14:paraId="7D661F6F" w14:textId="77777777" w:rsidR="00815FFB" w:rsidRDefault="00815FFB" w:rsidP="00C3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B023B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8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5B25F8"/>
    <w:multiLevelType w:val="hybridMultilevel"/>
    <w:tmpl w:val="412A49A0"/>
    <w:lvl w:ilvl="0" w:tplc="8592D776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A33136"/>
    <w:multiLevelType w:val="hybridMultilevel"/>
    <w:tmpl w:val="5BA42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3273C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565B7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813A6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4FFA00A6"/>
    <w:multiLevelType w:val="multilevel"/>
    <w:tmpl w:val="C6FE895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527474A3"/>
    <w:multiLevelType w:val="multilevel"/>
    <w:tmpl w:val="AD4E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533953"/>
    <w:multiLevelType w:val="hybridMultilevel"/>
    <w:tmpl w:val="C9A69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8054713"/>
    <w:multiLevelType w:val="hybridMultilevel"/>
    <w:tmpl w:val="B1C68ABC"/>
    <w:lvl w:ilvl="0" w:tplc="8592D776">
      <w:start w:val="1"/>
      <w:numFmt w:val="bullet"/>
      <w:lvlText w:val="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49527A"/>
    <w:multiLevelType w:val="multilevel"/>
    <w:tmpl w:val="8EF4BFD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9841CC8"/>
    <w:multiLevelType w:val="hybridMultilevel"/>
    <w:tmpl w:val="94B44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F29E0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13"/>
  </w:num>
  <w:num w:numId="5">
    <w:abstractNumId w:val="1"/>
  </w:num>
  <w:num w:numId="6">
    <w:abstractNumId w:val="6"/>
  </w:num>
  <w:num w:numId="7">
    <w:abstractNumId w:val="11"/>
  </w:num>
  <w:num w:numId="8">
    <w:abstractNumId w:val="8"/>
  </w:num>
  <w:num w:numId="9">
    <w:abstractNumId w:val="12"/>
  </w:num>
  <w:num w:numId="10">
    <w:abstractNumId w:val="4"/>
  </w:num>
  <w:num w:numId="11">
    <w:abstractNumId w:val="0"/>
  </w:num>
  <w:num w:numId="12">
    <w:abstractNumId w:val="5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2E"/>
    <w:rsid w:val="00005C09"/>
    <w:rsid w:val="00012C16"/>
    <w:rsid w:val="0001708F"/>
    <w:rsid w:val="00017252"/>
    <w:rsid w:val="00024467"/>
    <w:rsid w:val="000253E7"/>
    <w:rsid w:val="00027E55"/>
    <w:rsid w:val="000301B1"/>
    <w:rsid w:val="000301F5"/>
    <w:rsid w:val="00032645"/>
    <w:rsid w:val="0003399D"/>
    <w:rsid w:val="00041DF0"/>
    <w:rsid w:val="000440BD"/>
    <w:rsid w:val="0004524B"/>
    <w:rsid w:val="000458FD"/>
    <w:rsid w:val="00054F12"/>
    <w:rsid w:val="00056837"/>
    <w:rsid w:val="00067BB4"/>
    <w:rsid w:val="00070754"/>
    <w:rsid w:val="00071479"/>
    <w:rsid w:val="000717DB"/>
    <w:rsid w:val="00073285"/>
    <w:rsid w:val="00073EB5"/>
    <w:rsid w:val="000747CA"/>
    <w:rsid w:val="000755B3"/>
    <w:rsid w:val="000763FA"/>
    <w:rsid w:val="00081AB6"/>
    <w:rsid w:val="00082904"/>
    <w:rsid w:val="0008643A"/>
    <w:rsid w:val="00087E7A"/>
    <w:rsid w:val="000938A4"/>
    <w:rsid w:val="00095A8D"/>
    <w:rsid w:val="000A52AA"/>
    <w:rsid w:val="000B5A80"/>
    <w:rsid w:val="000B69AC"/>
    <w:rsid w:val="000C0305"/>
    <w:rsid w:val="000C2AD1"/>
    <w:rsid w:val="000C7911"/>
    <w:rsid w:val="000D17FC"/>
    <w:rsid w:val="000D3270"/>
    <w:rsid w:val="000D3C1D"/>
    <w:rsid w:val="000D5E90"/>
    <w:rsid w:val="000F0606"/>
    <w:rsid w:val="000F1427"/>
    <w:rsid w:val="00101FB6"/>
    <w:rsid w:val="0011241B"/>
    <w:rsid w:val="00113213"/>
    <w:rsid w:val="0011322A"/>
    <w:rsid w:val="00121E54"/>
    <w:rsid w:val="00124769"/>
    <w:rsid w:val="0012547C"/>
    <w:rsid w:val="0012588F"/>
    <w:rsid w:val="001304FB"/>
    <w:rsid w:val="0014590C"/>
    <w:rsid w:val="001615B0"/>
    <w:rsid w:val="00166A93"/>
    <w:rsid w:val="00167119"/>
    <w:rsid w:val="00172EDD"/>
    <w:rsid w:val="0017386D"/>
    <w:rsid w:val="00181F8F"/>
    <w:rsid w:val="00182DFF"/>
    <w:rsid w:val="001907F4"/>
    <w:rsid w:val="0019714E"/>
    <w:rsid w:val="00197A4A"/>
    <w:rsid w:val="001A29D6"/>
    <w:rsid w:val="001B3695"/>
    <w:rsid w:val="001B70B3"/>
    <w:rsid w:val="001C77B0"/>
    <w:rsid w:val="001D05AB"/>
    <w:rsid w:val="001D7D2C"/>
    <w:rsid w:val="001F00A9"/>
    <w:rsid w:val="002068C6"/>
    <w:rsid w:val="00212D21"/>
    <w:rsid w:val="002171B1"/>
    <w:rsid w:val="0021735A"/>
    <w:rsid w:val="00220B8E"/>
    <w:rsid w:val="00221DFB"/>
    <w:rsid w:val="00226184"/>
    <w:rsid w:val="00242961"/>
    <w:rsid w:val="00250B6C"/>
    <w:rsid w:val="00253F6A"/>
    <w:rsid w:val="0025564E"/>
    <w:rsid w:val="002664D4"/>
    <w:rsid w:val="00270FB8"/>
    <w:rsid w:val="00276AE1"/>
    <w:rsid w:val="002935E3"/>
    <w:rsid w:val="00294885"/>
    <w:rsid w:val="002A01DF"/>
    <w:rsid w:val="002A1F26"/>
    <w:rsid w:val="002B21EB"/>
    <w:rsid w:val="002C00E0"/>
    <w:rsid w:val="002C0D9D"/>
    <w:rsid w:val="002D5E4F"/>
    <w:rsid w:val="002D5EF7"/>
    <w:rsid w:val="002E4714"/>
    <w:rsid w:val="002E6617"/>
    <w:rsid w:val="002E6E2B"/>
    <w:rsid w:val="002E78B4"/>
    <w:rsid w:val="002F4314"/>
    <w:rsid w:val="00303B78"/>
    <w:rsid w:val="0030752E"/>
    <w:rsid w:val="00316230"/>
    <w:rsid w:val="00322488"/>
    <w:rsid w:val="00322D9B"/>
    <w:rsid w:val="0032601B"/>
    <w:rsid w:val="003321DD"/>
    <w:rsid w:val="00336A29"/>
    <w:rsid w:val="00337841"/>
    <w:rsid w:val="00342B00"/>
    <w:rsid w:val="00350D68"/>
    <w:rsid w:val="00354389"/>
    <w:rsid w:val="00361A55"/>
    <w:rsid w:val="00370400"/>
    <w:rsid w:val="003705EB"/>
    <w:rsid w:val="00372EBF"/>
    <w:rsid w:val="00377156"/>
    <w:rsid w:val="00381641"/>
    <w:rsid w:val="00383E04"/>
    <w:rsid w:val="00392B2B"/>
    <w:rsid w:val="00396F81"/>
    <w:rsid w:val="003A02A8"/>
    <w:rsid w:val="003A157D"/>
    <w:rsid w:val="003A1DE4"/>
    <w:rsid w:val="003A6ECC"/>
    <w:rsid w:val="003B1697"/>
    <w:rsid w:val="003B5216"/>
    <w:rsid w:val="003B5318"/>
    <w:rsid w:val="003B7FE0"/>
    <w:rsid w:val="003C0093"/>
    <w:rsid w:val="003C4256"/>
    <w:rsid w:val="003C7953"/>
    <w:rsid w:val="003D28C0"/>
    <w:rsid w:val="003D642E"/>
    <w:rsid w:val="003D7565"/>
    <w:rsid w:val="003E2099"/>
    <w:rsid w:val="003E29CC"/>
    <w:rsid w:val="003E4691"/>
    <w:rsid w:val="003F3DEE"/>
    <w:rsid w:val="003F433E"/>
    <w:rsid w:val="003F452B"/>
    <w:rsid w:val="004003CB"/>
    <w:rsid w:val="00403E1C"/>
    <w:rsid w:val="004134AE"/>
    <w:rsid w:val="00422522"/>
    <w:rsid w:val="00424172"/>
    <w:rsid w:val="00441588"/>
    <w:rsid w:val="00444BEA"/>
    <w:rsid w:val="00445075"/>
    <w:rsid w:val="00445C72"/>
    <w:rsid w:val="00452BF8"/>
    <w:rsid w:val="00453A64"/>
    <w:rsid w:val="004546CF"/>
    <w:rsid w:val="0046267A"/>
    <w:rsid w:val="00464899"/>
    <w:rsid w:val="00466489"/>
    <w:rsid w:val="0047116B"/>
    <w:rsid w:val="004728EC"/>
    <w:rsid w:val="004753A6"/>
    <w:rsid w:val="00491877"/>
    <w:rsid w:val="00491BE2"/>
    <w:rsid w:val="004B28CD"/>
    <w:rsid w:val="004B447E"/>
    <w:rsid w:val="004B4C20"/>
    <w:rsid w:val="004B7402"/>
    <w:rsid w:val="004C2E1C"/>
    <w:rsid w:val="004C2FE9"/>
    <w:rsid w:val="004C7C4D"/>
    <w:rsid w:val="004D0487"/>
    <w:rsid w:val="004D15AE"/>
    <w:rsid w:val="004D2BA6"/>
    <w:rsid w:val="004D3260"/>
    <w:rsid w:val="004D3675"/>
    <w:rsid w:val="004D41C2"/>
    <w:rsid w:val="004D51E3"/>
    <w:rsid w:val="004E0DEF"/>
    <w:rsid w:val="004F1871"/>
    <w:rsid w:val="004F4321"/>
    <w:rsid w:val="004F6943"/>
    <w:rsid w:val="004F7C7D"/>
    <w:rsid w:val="00506EE0"/>
    <w:rsid w:val="0051015F"/>
    <w:rsid w:val="0051086C"/>
    <w:rsid w:val="005256D9"/>
    <w:rsid w:val="00543136"/>
    <w:rsid w:val="005521A7"/>
    <w:rsid w:val="00556DF3"/>
    <w:rsid w:val="00563F7C"/>
    <w:rsid w:val="00570244"/>
    <w:rsid w:val="00581C49"/>
    <w:rsid w:val="005832B7"/>
    <w:rsid w:val="00585B59"/>
    <w:rsid w:val="005906D3"/>
    <w:rsid w:val="005A7957"/>
    <w:rsid w:val="005B667E"/>
    <w:rsid w:val="005C187A"/>
    <w:rsid w:val="005C63D3"/>
    <w:rsid w:val="005C6647"/>
    <w:rsid w:val="005C6C5F"/>
    <w:rsid w:val="005E41DD"/>
    <w:rsid w:val="005E60F0"/>
    <w:rsid w:val="005F13CE"/>
    <w:rsid w:val="005F399F"/>
    <w:rsid w:val="006011A9"/>
    <w:rsid w:val="00601FD4"/>
    <w:rsid w:val="006039FC"/>
    <w:rsid w:val="006151B8"/>
    <w:rsid w:val="00621F43"/>
    <w:rsid w:val="00626899"/>
    <w:rsid w:val="006274B4"/>
    <w:rsid w:val="00634D62"/>
    <w:rsid w:val="00641B68"/>
    <w:rsid w:val="0064761B"/>
    <w:rsid w:val="006526EE"/>
    <w:rsid w:val="00653B19"/>
    <w:rsid w:val="006611B2"/>
    <w:rsid w:val="006657F2"/>
    <w:rsid w:val="0066607D"/>
    <w:rsid w:val="006725E1"/>
    <w:rsid w:val="00672E1C"/>
    <w:rsid w:val="0069077E"/>
    <w:rsid w:val="00691597"/>
    <w:rsid w:val="00692DA1"/>
    <w:rsid w:val="00696658"/>
    <w:rsid w:val="00697B2F"/>
    <w:rsid w:val="006A7EB6"/>
    <w:rsid w:val="006B55A9"/>
    <w:rsid w:val="006B5E61"/>
    <w:rsid w:val="006B672F"/>
    <w:rsid w:val="006B757A"/>
    <w:rsid w:val="006C0010"/>
    <w:rsid w:val="006C4362"/>
    <w:rsid w:val="006C692B"/>
    <w:rsid w:val="006D02C2"/>
    <w:rsid w:val="006D0D2B"/>
    <w:rsid w:val="006D195B"/>
    <w:rsid w:val="006D4924"/>
    <w:rsid w:val="006E2A43"/>
    <w:rsid w:val="006E6716"/>
    <w:rsid w:val="006E7846"/>
    <w:rsid w:val="006F0E78"/>
    <w:rsid w:val="006F2B5A"/>
    <w:rsid w:val="006F396A"/>
    <w:rsid w:val="006F5723"/>
    <w:rsid w:val="006F601C"/>
    <w:rsid w:val="007052FC"/>
    <w:rsid w:val="007053D0"/>
    <w:rsid w:val="00705CDB"/>
    <w:rsid w:val="007112C9"/>
    <w:rsid w:val="0071749C"/>
    <w:rsid w:val="0072533F"/>
    <w:rsid w:val="0073193E"/>
    <w:rsid w:val="007321CD"/>
    <w:rsid w:val="00733818"/>
    <w:rsid w:val="00751AC8"/>
    <w:rsid w:val="00753B3D"/>
    <w:rsid w:val="007560AC"/>
    <w:rsid w:val="00760565"/>
    <w:rsid w:val="00760AC3"/>
    <w:rsid w:val="00761D1F"/>
    <w:rsid w:val="00764AE7"/>
    <w:rsid w:val="00774B74"/>
    <w:rsid w:val="00780B14"/>
    <w:rsid w:val="00782916"/>
    <w:rsid w:val="00785916"/>
    <w:rsid w:val="007872E1"/>
    <w:rsid w:val="00791132"/>
    <w:rsid w:val="0079134C"/>
    <w:rsid w:val="00793CDB"/>
    <w:rsid w:val="00794C55"/>
    <w:rsid w:val="007A38A3"/>
    <w:rsid w:val="007A6191"/>
    <w:rsid w:val="007A72F2"/>
    <w:rsid w:val="007B12BC"/>
    <w:rsid w:val="007B4C91"/>
    <w:rsid w:val="007B72DF"/>
    <w:rsid w:val="007B73D1"/>
    <w:rsid w:val="007B7BEE"/>
    <w:rsid w:val="007C115A"/>
    <w:rsid w:val="007C2632"/>
    <w:rsid w:val="007C4D1D"/>
    <w:rsid w:val="007D0EF9"/>
    <w:rsid w:val="007D3C21"/>
    <w:rsid w:val="007D5110"/>
    <w:rsid w:val="007E09C2"/>
    <w:rsid w:val="007E160C"/>
    <w:rsid w:val="007E6C40"/>
    <w:rsid w:val="007F2C07"/>
    <w:rsid w:val="007F2D74"/>
    <w:rsid w:val="007F302D"/>
    <w:rsid w:val="007F77FA"/>
    <w:rsid w:val="00804876"/>
    <w:rsid w:val="00813A14"/>
    <w:rsid w:val="00814508"/>
    <w:rsid w:val="00815FFB"/>
    <w:rsid w:val="00816380"/>
    <w:rsid w:val="0082010F"/>
    <w:rsid w:val="008226DD"/>
    <w:rsid w:val="00825444"/>
    <w:rsid w:val="00830160"/>
    <w:rsid w:val="00837092"/>
    <w:rsid w:val="00840240"/>
    <w:rsid w:val="00840532"/>
    <w:rsid w:val="0084579C"/>
    <w:rsid w:val="00853C81"/>
    <w:rsid w:val="00855176"/>
    <w:rsid w:val="00856378"/>
    <w:rsid w:val="0086315E"/>
    <w:rsid w:val="008642E5"/>
    <w:rsid w:val="008705C2"/>
    <w:rsid w:val="00870969"/>
    <w:rsid w:val="00871590"/>
    <w:rsid w:val="00871651"/>
    <w:rsid w:val="00874389"/>
    <w:rsid w:val="00874B67"/>
    <w:rsid w:val="00875C00"/>
    <w:rsid w:val="008823FF"/>
    <w:rsid w:val="0088371C"/>
    <w:rsid w:val="00885E11"/>
    <w:rsid w:val="008942B2"/>
    <w:rsid w:val="008A13C3"/>
    <w:rsid w:val="008A3DCE"/>
    <w:rsid w:val="008A6A90"/>
    <w:rsid w:val="008B0E0C"/>
    <w:rsid w:val="008B2FBF"/>
    <w:rsid w:val="008B4860"/>
    <w:rsid w:val="008B5301"/>
    <w:rsid w:val="008C334F"/>
    <w:rsid w:val="008C4756"/>
    <w:rsid w:val="008C5B6E"/>
    <w:rsid w:val="008C6149"/>
    <w:rsid w:val="008C6EDB"/>
    <w:rsid w:val="008D0E6E"/>
    <w:rsid w:val="008D4A6F"/>
    <w:rsid w:val="008F22AE"/>
    <w:rsid w:val="008F3113"/>
    <w:rsid w:val="008F3979"/>
    <w:rsid w:val="00901261"/>
    <w:rsid w:val="0090778A"/>
    <w:rsid w:val="00914DDE"/>
    <w:rsid w:val="0091562F"/>
    <w:rsid w:val="0091649C"/>
    <w:rsid w:val="00917510"/>
    <w:rsid w:val="009205BD"/>
    <w:rsid w:val="00923D43"/>
    <w:rsid w:val="009247ED"/>
    <w:rsid w:val="00924BA9"/>
    <w:rsid w:val="00925C35"/>
    <w:rsid w:val="00926859"/>
    <w:rsid w:val="0092715C"/>
    <w:rsid w:val="00935C83"/>
    <w:rsid w:val="00937216"/>
    <w:rsid w:val="009417A8"/>
    <w:rsid w:val="00943776"/>
    <w:rsid w:val="00946C0D"/>
    <w:rsid w:val="00951F82"/>
    <w:rsid w:val="009541BC"/>
    <w:rsid w:val="00956D14"/>
    <w:rsid w:val="0095723E"/>
    <w:rsid w:val="00960110"/>
    <w:rsid w:val="00961A39"/>
    <w:rsid w:val="009713E5"/>
    <w:rsid w:val="00975592"/>
    <w:rsid w:val="00981949"/>
    <w:rsid w:val="00993EB5"/>
    <w:rsid w:val="0099751E"/>
    <w:rsid w:val="009A02E0"/>
    <w:rsid w:val="009A4B87"/>
    <w:rsid w:val="009A6157"/>
    <w:rsid w:val="009B3D07"/>
    <w:rsid w:val="009B7064"/>
    <w:rsid w:val="009C0A73"/>
    <w:rsid w:val="009C6AD0"/>
    <w:rsid w:val="009D0F4C"/>
    <w:rsid w:val="009D1D95"/>
    <w:rsid w:val="009D31C2"/>
    <w:rsid w:val="009D4DD0"/>
    <w:rsid w:val="009D54A8"/>
    <w:rsid w:val="009D6E69"/>
    <w:rsid w:val="009D795D"/>
    <w:rsid w:val="009D7B06"/>
    <w:rsid w:val="009E6CFD"/>
    <w:rsid w:val="009F2C09"/>
    <w:rsid w:val="009F7390"/>
    <w:rsid w:val="00A0026E"/>
    <w:rsid w:val="00A01A4F"/>
    <w:rsid w:val="00A02FAC"/>
    <w:rsid w:val="00A119A8"/>
    <w:rsid w:val="00A11EFE"/>
    <w:rsid w:val="00A17A08"/>
    <w:rsid w:val="00A24BA9"/>
    <w:rsid w:val="00A25C14"/>
    <w:rsid w:val="00A26A1E"/>
    <w:rsid w:val="00A33E97"/>
    <w:rsid w:val="00A35219"/>
    <w:rsid w:val="00A40307"/>
    <w:rsid w:val="00A412B2"/>
    <w:rsid w:val="00A41549"/>
    <w:rsid w:val="00A51899"/>
    <w:rsid w:val="00A56754"/>
    <w:rsid w:val="00A61FCB"/>
    <w:rsid w:val="00A63C84"/>
    <w:rsid w:val="00A67B74"/>
    <w:rsid w:val="00A7249C"/>
    <w:rsid w:val="00A81DAE"/>
    <w:rsid w:val="00A82848"/>
    <w:rsid w:val="00A83D34"/>
    <w:rsid w:val="00A850D8"/>
    <w:rsid w:val="00A958EB"/>
    <w:rsid w:val="00AA187C"/>
    <w:rsid w:val="00AA5145"/>
    <w:rsid w:val="00AA66B6"/>
    <w:rsid w:val="00AB1D83"/>
    <w:rsid w:val="00AB4D60"/>
    <w:rsid w:val="00AB5A80"/>
    <w:rsid w:val="00AB7F5E"/>
    <w:rsid w:val="00AC06C0"/>
    <w:rsid w:val="00AC1ADC"/>
    <w:rsid w:val="00AD1F88"/>
    <w:rsid w:val="00AD26B4"/>
    <w:rsid w:val="00AD2CC7"/>
    <w:rsid w:val="00AD6B0A"/>
    <w:rsid w:val="00AE4AEB"/>
    <w:rsid w:val="00AF767B"/>
    <w:rsid w:val="00AF796C"/>
    <w:rsid w:val="00B00026"/>
    <w:rsid w:val="00B0299F"/>
    <w:rsid w:val="00B0346E"/>
    <w:rsid w:val="00B03A4E"/>
    <w:rsid w:val="00B04B18"/>
    <w:rsid w:val="00B1185D"/>
    <w:rsid w:val="00B11A64"/>
    <w:rsid w:val="00B11A78"/>
    <w:rsid w:val="00B11FAC"/>
    <w:rsid w:val="00B2246E"/>
    <w:rsid w:val="00B24780"/>
    <w:rsid w:val="00B2541A"/>
    <w:rsid w:val="00B30025"/>
    <w:rsid w:val="00B31490"/>
    <w:rsid w:val="00B33E99"/>
    <w:rsid w:val="00B340F3"/>
    <w:rsid w:val="00B3454F"/>
    <w:rsid w:val="00B35504"/>
    <w:rsid w:val="00B37031"/>
    <w:rsid w:val="00B37A46"/>
    <w:rsid w:val="00B37ABB"/>
    <w:rsid w:val="00B4180D"/>
    <w:rsid w:val="00B42052"/>
    <w:rsid w:val="00B422E5"/>
    <w:rsid w:val="00B46ABA"/>
    <w:rsid w:val="00B47F0F"/>
    <w:rsid w:val="00B61C89"/>
    <w:rsid w:val="00B64BD8"/>
    <w:rsid w:val="00B707CB"/>
    <w:rsid w:val="00B71C7B"/>
    <w:rsid w:val="00B7467A"/>
    <w:rsid w:val="00B747CB"/>
    <w:rsid w:val="00B75F52"/>
    <w:rsid w:val="00B76F21"/>
    <w:rsid w:val="00B828C3"/>
    <w:rsid w:val="00B923F3"/>
    <w:rsid w:val="00B951BF"/>
    <w:rsid w:val="00B9702E"/>
    <w:rsid w:val="00BA0BBC"/>
    <w:rsid w:val="00BB50FD"/>
    <w:rsid w:val="00BB7335"/>
    <w:rsid w:val="00BC19E2"/>
    <w:rsid w:val="00BC44C7"/>
    <w:rsid w:val="00BD2F95"/>
    <w:rsid w:val="00BD6A65"/>
    <w:rsid w:val="00BE0404"/>
    <w:rsid w:val="00C04DE6"/>
    <w:rsid w:val="00C116BA"/>
    <w:rsid w:val="00C135D4"/>
    <w:rsid w:val="00C15F8B"/>
    <w:rsid w:val="00C160D8"/>
    <w:rsid w:val="00C24E5B"/>
    <w:rsid w:val="00C301C6"/>
    <w:rsid w:val="00C35C02"/>
    <w:rsid w:val="00C37021"/>
    <w:rsid w:val="00C4282A"/>
    <w:rsid w:val="00C4531C"/>
    <w:rsid w:val="00C4592F"/>
    <w:rsid w:val="00C47B2B"/>
    <w:rsid w:val="00C522CC"/>
    <w:rsid w:val="00C6018F"/>
    <w:rsid w:val="00C6021E"/>
    <w:rsid w:val="00C62D20"/>
    <w:rsid w:val="00C64DBC"/>
    <w:rsid w:val="00C66809"/>
    <w:rsid w:val="00C670D0"/>
    <w:rsid w:val="00C728F2"/>
    <w:rsid w:val="00C72E32"/>
    <w:rsid w:val="00C72F88"/>
    <w:rsid w:val="00C7374E"/>
    <w:rsid w:val="00C755CE"/>
    <w:rsid w:val="00C75A26"/>
    <w:rsid w:val="00C86047"/>
    <w:rsid w:val="00C909E5"/>
    <w:rsid w:val="00C95016"/>
    <w:rsid w:val="00C95F65"/>
    <w:rsid w:val="00C96F5A"/>
    <w:rsid w:val="00CA15CF"/>
    <w:rsid w:val="00CA2614"/>
    <w:rsid w:val="00CA6B79"/>
    <w:rsid w:val="00CA7F3B"/>
    <w:rsid w:val="00CC09EC"/>
    <w:rsid w:val="00CD1389"/>
    <w:rsid w:val="00CD16B9"/>
    <w:rsid w:val="00CD2D4A"/>
    <w:rsid w:val="00CD4D04"/>
    <w:rsid w:val="00CD6653"/>
    <w:rsid w:val="00CD7FEC"/>
    <w:rsid w:val="00CE44D8"/>
    <w:rsid w:val="00CE5F72"/>
    <w:rsid w:val="00CF22A5"/>
    <w:rsid w:val="00CF2E89"/>
    <w:rsid w:val="00D121EA"/>
    <w:rsid w:val="00D12214"/>
    <w:rsid w:val="00D12838"/>
    <w:rsid w:val="00D22914"/>
    <w:rsid w:val="00D2341A"/>
    <w:rsid w:val="00D40FAE"/>
    <w:rsid w:val="00D4161B"/>
    <w:rsid w:val="00D4315D"/>
    <w:rsid w:val="00D46CD9"/>
    <w:rsid w:val="00D52858"/>
    <w:rsid w:val="00D546F5"/>
    <w:rsid w:val="00D61A9B"/>
    <w:rsid w:val="00D728A1"/>
    <w:rsid w:val="00D73CF9"/>
    <w:rsid w:val="00D7663D"/>
    <w:rsid w:val="00D7676C"/>
    <w:rsid w:val="00D768FB"/>
    <w:rsid w:val="00D76D68"/>
    <w:rsid w:val="00D8293E"/>
    <w:rsid w:val="00D82B64"/>
    <w:rsid w:val="00D859B3"/>
    <w:rsid w:val="00D87922"/>
    <w:rsid w:val="00D9316E"/>
    <w:rsid w:val="00D94544"/>
    <w:rsid w:val="00D96F9D"/>
    <w:rsid w:val="00DA05FB"/>
    <w:rsid w:val="00DA08CC"/>
    <w:rsid w:val="00DA32A3"/>
    <w:rsid w:val="00DA3F56"/>
    <w:rsid w:val="00DA4590"/>
    <w:rsid w:val="00DA615F"/>
    <w:rsid w:val="00DB0C74"/>
    <w:rsid w:val="00DC09AB"/>
    <w:rsid w:val="00DC6582"/>
    <w:rsid w:val="00DC6FAF"/>
    <w:rsid w:val="00DD2987"/>
    <w:rsid w:val="00DE16B9"/>
    <w:rsid w:val="00DE1747"/>
    <w:rsid w:val="00DE3284"/>
    <w:rsid w:val="00DE3EA2"/>
    <w:rsid w:val="00DF0F73"/>
    <w:rsid w:val="00DF4BE3"/>
    <w:rsid w:val="00E06081"/>
    <w:rsid w:val="00E20E54"/>
    <w:rsid w:val="00E21BF2"/>
    <w:rsid w:val="00E2204E"/>
    <w:rsid w:val="00E30700"/>
    <w:rsid w:val="00E36108"/>
    <w:rsid w:val="00E36EFB"/>
    <w:rsid w:val="00E50307"/>
    <w:rsid w:val="00E82FE7"/>
    <w:rsid w:val="00E84F82"/>
    <w:rsid w:val="00E87459"/>
    <w:rsid w:val="00E87B4B"/>
    <w:rsid w:val="00EA0541"/>
    <w:rsid w:val="00EA0A1E"/>
    <w:rsid w:val="00EA0BF7"/>
    <w:rsid w:val="00EA6D80"/>
    <w:rsid w:val="00EC6E40"/>
    <w:rsid w:val="00ED6A33"/>
    <w:rsid w:val="00ED7638"/>
    <w:rsid w:val="00EE098C"/>
    <w:rsid w:val="00F05930"/>
    <w:rsid w:val="00F21C9F"/>
    <w:rsid w:val="00F23612"/>
    <w:rsid w:val="00F302ED"/>
    <w:rsid w:val="00F3331B"/>
    <w:rsid w:val="00F350CF"/>
    <w:rsid w:val="00F364DE"/>
    <w:rsid w:val="00F41038"/>
    <w:rsid w:val="00F416FF"/>
    <w:rsid w:val="00F41E76"/>
    <w:rsid w:val="00F43E93"/>
    <w:rsid w:val="00F442C8"/>
    <w:rsid w:val="00F50215"/>
    <w:rsid w:val="00F51036"/>
    <w:rsid w:val="00F51840"/>
    <w:rsid w:val="00F52F61"/>
    <w:rsid w:val="00F61336"/>
    <w:rsid w:val="00F62FD5"/>
    <w:rsid w:val="00F723AA"/>
    <w:rsid w:val="00F77D0A"/>
    <w:rsid w:val="00F85D0A"/>
    <w:rsid w:val="00F933C6"/>
    <w:rsid w:val="00F95884"/>
    <w:rsid w:val="00FA5914"/>
    <w:rsid w:val="00FA6B6A"/>
    <w:rsid w:val="00FB7705"/>
    <w:rsid w:val="00FB7E0C"/>
    <w:rsid w:val="00FC0593"/>
    <w:rsid w:val="00FC0FFA"/>
    <w:rsid w:val="00FD165C"/>
    <w:rsid w:val="00FD27AD"/>
    <w:rsid w:val="00FD62DC"/>
    <w:rsid w:val="00FE3119"/>
    <w:rsid w:val="00FE4F62"/>
    <w:rsid w:val="00FE59CE"/>
    <w:rsid w:val="00FE60C1"/>
    <w:rsid w:val="00FE67FA"/>
    <w:rsid w:val="00FE79D9"/>
    <w:rsid w:val="00FE7A5F"/>
    <w:rsid w:val="00FF02C7"/>
    <w:rsid w:val="00FF2EC0"/>
    <w:rsid w:val="00FF718D"/>
    <w:rsid w:val="00FF73A3"/>
    <w:rsid w:val="00F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20DA"/>
  <w15:chartTrackingRefBased/>
  <w15:docId w15:val="{93E50205-0C1C-4D02-B28F-CBC04E6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488"/>
    <w:pPr>
      <w:suppressAutoHyphens/>
      <w:spacing w:after="200" w:line="276" w:lineRule="auto"/>
    </w:pPr>
    <w:rPr>
      <w:rFonts w:ascii="Calibri" w:eastAsia="Times New Roman" w:hAnsi="Calibri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C37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3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C3702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styleId="a3">
    <w:name w:val="Hyperlink"/>
    <w:basedOn w:val="a0"/>
    <w:uiPriority w:val="99"/>
    <w:unhideWhenUsed/>
    <w:rsid w:val="00C3702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728EC"/>
    <w:pPr>
      <w:tabs>
        <w:tab w:val="left" w:pos="660"/>
        <w:tab w:val="right" w:leader="dot" w:pos="9628"/>
      </w:tabs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12">
    <w:name w:val="ЗАГ1"/>
    <w:basedOn w:val="1"/>
    <w:next w:val="a"/>
    <w:link w:val="13"/>
    <w:qFormat/>
    <w:rsid w:val="00AD2CC7"/>
    <w:pPr>
      <w:keepLines w:val="0"/>
      <w:pageBreakBefore/>
      <w:widowControl w:val="0"/>
      <w:suppressAutoHyphens w:val="0"/>
      <w:spacing w:before="0" w:after="200" w:line="360" w:lineRule="auto"/>
      <w:ind w:firstLine="709"/>
    </w:pPr>
    <w:rPr>
      <w:rFonts w:ascii="Times New Roman" w:eastAsia="Times New Roman" w:hAnsi="Times New Roman" w:cs="Times New Roman"/>
      <w:b/>
      <w:caps/>
      <w:color w:val="000000" w:themeColor="text1"/>
      <w:sz w:val="36"/>
      <w:szCs w:val="40"/>
      <w:lang w:eastAsia="en-US"/>
    </w:rPr>
  </w:style>
  <w:style w:type="character" w:customStyle="1" w:styleId="13">
    <w:name w:val="ЗАГ1 Знак"/>
    <w:basedOn w:val="a0"/>
    <w:link w:val="12"/>
    <w:rsid w:val="00AD2CC7"/>
    <w:rPr>
      <w:rFonts w:ascii="Times New Roman" w:eastAsia="Times New Roman" w:hAnsi="Times New Roman" w:cs="Times New Roman"/>
      <w:b/>
      <w:caps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rsid w:val="00C370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4">
    <w:name w:val="header"/>
    <w:basedOn w:val="a"/>
    <w:link w:val="a5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7021"/>
    <w:rPr>
      <w:rFonts w:ascii="Calibri" w:eastAsia="Times New Roman" w:hAnsi="Calibri" w:cs="Times New Roman"/>
      <w:lang w:eastAsia="zh-CN"/>
    </w:rPr>
  </w:style>
  <w:style w:type="paragraph" w:styleId="a6">
    <w:name w:val="footer"/>
    <w:basedOn w:val="a"/>
    <w:link w:val="a7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7021"/>
    <w:rPr>
      <w:rFonts w:ascii="Calibri" w:eastAsia="Times New Roman" w:hAnsi="Calibri" w:cs="Times New Roman"/>
      <w:lang w:eastAsia="zh-CN"/>
    </w:rPr>
  </w:style>
  <w:style w:type="paragraph" w:customStyle="1" w:styleId="21">
    <w:name w:val="ЗАГ2"/>
    <w:basedOn w:val="a"/>
    <w:next w:val="a"/>
    <w:link w:val="22"/>
    <w:qFormat/>
    <w:rsid w:val="00C37021"/>
    <w:pPr>
      <w:keepNext/>
      <w:keepLines/>
      <w:numPr>
        <w:ilvl w:val="1"/>
      </w:numPr>
      <w:suppressAutoHyphens w:val="0"/>
      <w:spacing w:before="300" w:line="360" w:lineRule="auto"/>
      <w:ind w:firstLine="709"/>
      <w:jc w:val="both"/>
      <w:outlineLvl w:val="1"/>
    </w:pPr>
    <w:rPr>
      <w:rFonts w:ascii="Times New Roman" w:hAnsi="Times New Roman"/>
      <w:b/>
      <w:sz w:val="32"/>
      <w:szCs w:val="40"/>
      <w:lang w:eastAsia="en-US"/>
    </w:rPr>
  </w:style>
  <w:style w:type="character" w:customStyle="1" w:styleId="22">
    <w:name w:val="ЗАГ2 Знак"/>
    <w:basedOn w:val="a0"/>
    <w:link w:val="21"/>
    <w:rsid w:val="00C37021"/>
    <w:rPr>
      <w:rFonts w:ascii="Times New Roman" w:eastAsia="Times New Roman" w:hAnsi="Times New Roman" w:cs="Times New Roman"/>
      <w:b/>
      <w:sz w:val="32"/>
      <w:szCs w:val="40"/>
    </w:rPr>
  </w:style>
  <w:style w:type="paragraph" w:customStyle="1" w:styleId="a8">
    <w:name w:val="Таблица"/>
    <w:basedOn w:val="a"/>
    <w:link w:val="a9"/>
    <w:qFormat/>
    <w:rsid w:val="00C37021"/>
    <w:pPr>
      <w:suppressAutoHyphens w:val="0"/>
      <w:spacing w:after="0" w:line="240" w:lineRule="auto"/>
      <w:jc w:val="both"/>
    </w:pPr>
    <w:rPr>
      <w:rFonts w:ascii="Times New Roman" w:eastAsiaTheme="minorHAnsi" w:hAnsi="Times New Roman" w:cstheme="minorBidi"/>
      <w:i/>
      <w:color w:val="000000" w:themeColor="text1"/>
      <w:sz w:val="24"/>
      <w:szCs w:val="24"/>
      <w:lang w:eastAsia="en-US"/>
    </w:rPr>
  </w:style>
  <w:style w:type="character" w:customStyle="1" w:styleId="a9">
    <w:name w:val="Таблица Знак"/>
    <w:basedOn w:val="a0"/>
    <w:link w:val="a8"/>
    <w:rsid w:val="00C37021"/>
    <w:rPr>
      <w:rFonts w:ascii="Times New Roman" w:hAnsi="Times New Roman"/>
      <w:i/>
      <w:color w:val="000000" w:themeColor="text1"/>
      <w:sz w:val="24"/>
      <w:szCs w:val="24"/>
    </w:rPr>
  </w:style>
  <w:style w:type="paragraph" w:customStyle="1" w:styleId="aa">
    <w:name w:val="РИСУНКИ"/>
    <w:basedOn w:val="a"/>
    <w:next w:val="a"/>
    <w:link w:val="ab"/>
    <w:qFormat/>
    <w:rsid w:val="00C37021"/>
    <w:pPr>
      <w:suppressAutoHyphens w:val="0"/>
      <w:spacing w:after="120" w:line="240" w:lineRule="auto"/>
      <w:jc w:val="center"/>
    </w:pPr>
    <w:rPr>
      <w:rFonts w:ascii="Times New Roman" w:eastAsia="Liberation Sans" w:hAnsi="Times New Roman"/>
      <w:b/>
      <w:color w:val="000000"/>
      <w:sz w:val="24"/>
      <w:szCs w:val="28"/>
      <w:shd w:val="clear" w:color="auto" w:fill="FFFFFF"/>
      <w:lang w:eastAsia="en-US"/>
    </w:rPr>
  </w:style>
  <w:style w:type="character" w:customStyle="1" w:styleId="ab">
    <w:name w:val="РИСУНКИ Знак"/>
    <w:basedOn w:val="a0"/>
    <w:link w:val="aa"/>
    <w:rsid w:val="00C37021"/>
    <w:rPr>
      <w:rFonts w:ascii="Times New Roman" w:eastAsia="Liberation Sans" w:hAnsi="Times New Roman" w:cs="Times New Roman"/>
      <w:b/>
      <w:color w:val="000000"/>
      <w:sz w:val="24"/>
      <w:szCs w:val="28"/>
    </w:rPr>
  </w:style>
  <w:style w:type="paragraph" w:customStyle="1" w:styleId="3">
    <w:name w:val="ЗАГ3+"/>
    <w:basedOn w:val="a"/>
    <w:next w:val="a"/>
    <w:link w:val="30"/>
    <w:qFormat/>
    <w:rsid w:val="00C37021"/>
    <w:pPr>
      <w:keepNext/>
      <w:keepLines/>
      <w:suppressAutoHyphens w:val="0"/>
      <w:spacing w:before="300" w:line="360" w:lineRule="auto"/>
      <w:ind w:firstLine="709"/>
      <w:jc w:val="both"/>
      <w:outlineLvl w:val="2"/>
    </w:pPr>
    <w:rPr>
      <w:rFonts w:ascii="Times New Roman" w:hAnsi="Times New Roman"/>
      <w:b/>
      <w:color w:val="000000" w:themeColor="text1"/>
      <w:sz w:val="28"/>
      <w:szCs w:val="40"/>
      <w:lang w:eastAsia="en-US"/>
    </w:rPr>
  </w:style>
  <w:style w:type="character" w:customStyle="1" w:styleId="30">
    <w:name w:val="ЗАГ3+ Знак"/>
    <w:basedOn w:val="a0"/>
    <w:link w:val="3"/>
    <w:rsid w:val="00C37021"/>
    <w:rPr>
      <w:rFonts w:ascii="Times New Roman" w:eastAsia="Times New Roman" w:hAnsi="Times New Roman" w:cs="Times New Roman"/>
      <w:b/>
      <w:color w:val="000000" w:themeColor="text1"/>
      <w:sz w:val="28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7B12BC"/>
    <w:pPr>
      <w:suppressAutoHyphens w:val="0"/>
      <w:spacing w:line="259" w:lineRule="auto"/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B7BEE"/>
    <w:pPr>
      <w:ind w:left="720"/>
      <w:contextualSpacing/>
    </w:pPr>
  </w:style>
  <w:style w:type="character" w:customStyle="1" w:styleId="fontstyle01">
    <w:name w:val="fontstyle01"/>
    <w:basedOn w:val="a0"/>
    <w:rsid w:val="00840240"/>
    <w:rPr>
      <w:rFonts w:ascii="PetersburgC" w:hAnsi="PetersburgC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a0"/>
    <w:rsid w:val="00840240"/>
    <w:rPr>
      <w:rFonts w:ascii="Tahoma-Bold" w:hAnsi="Tahoma-Bold" w:hint="default"/>
      <w:b/>
      <w:bCs/>
      <w:i w:val="0"/>
      <w:iCs w:val="0"/>
      <w:color w:val="242021"/>
      <w:sz w:val="18"/>
      <w:szCs w:val="18"/>
    </w:rPr>
  </w:style>
  <w:style w:type="character" w:customStyle="1" w:styleId="fontstyle31">
    <w:name w:val="fontstyle31"/>
    <w:basedOn w:val="a0"/>
    <w:rsid w:val="00840240"/>
    <w:rPr>
      <w:rFonts w:ascii="Tahoma" w:hAnsi="Tahoma" w:cs="Tahoma" w:hint="default"/>
      <w:b w:val="0"/>
      <w:bCs w:val="0"/>
      <w:i w:val="0"/>
      <w:iCs w:val="0"/>
      <w:color w:val="242021"/>
      <w:sz w:val="18"/>
      <w:szCs w:val="18"/>
    </w:rPr>
  </w:style>
  <w:style w:type="paragraph" w:customStyle="1" w:styleId="ae">
    <w:name w:val="ТЕКСТ"/>
    <w:basedOn w:val="a"/>
    <w:link w:val="af"/>
    <w:qFormat/>
    <w:rsid w:val="00253F6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8"/>
      <w:lang w:eastAsia="en-US"/>
    </w:rPr>
  </w:style>
  <w:style w:type="character" w:customStyle="1" w:styleId="af">
    <w:name w:val="ТЕКСТ Знак"/>
    <w:basedOn w:val="a0"/>
    <w:link w:val="ae"/>
    <w:rsid w:val="00253F6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69665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96658"/>
    <w:rPr>
      <w:b/>
      <w:bCs/>
    </w:rPr>
  </w:style>
  <w:style w:type="table" w:styleId="af2">
    <w:name w:val="Table Grid"/>
    <w:basedOn w:val="a1"/>
    <w:uiPriority w:val="39"/>
    <w:rsid w:val="00875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B828C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828C3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B828C3"/>
    <w:rPr>
      <w:rFonts w:ascii="Calibri" w:eastAsia="Times New Roman" w:hAnsi="Calibri" w:cs="Times New Roman"/>
      <w:sz w:val="20"/>
      <w:szCs w:val="20"/>
      <w:lang w:eastAsia="zh-CN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828C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828C3"/>
    <w:rPr>
      <w:rFonts w:ascii="Calibri" w:eastAsia="Times New Roman" w:hAnsi="Calibri" w:cs="Times New Roman"/>
      <w:b/>
      <w:bCs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87438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5A7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95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1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&#1040;&#1083;&#1077;&#1082;&#1089;&#1077;&#1081;\&#1044;&#1086;&#1082;&#1091;&#1084;&#1077;&#1085;&#1090;&#1099;\&#1053;&#1072;&#1089;&#1090;&#1088;&#1072;&#1080;&#1074;&#1072;&#1077;&#1084;&#1099;&#1077;%20&#1096;&#1072;&#1073;&#1083;&#1086;&#1085;&#1099;%20Office\&#1055;&#1048;&#1040;&#1057;_&#1058;&#1080;&#1090;&#1091;&#1083;&#1100;&#1085;&#1080;&#1082;_&#1089;&#1086;&#1076;&#1077;&#1088;&#1078;&#1072;&#1085;&#1080;&#1077;_&#1079;&#1072;&#1075;&#1086;&#1083;&#1086;&#1074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8520C-8601-4F9D-9060-AA23CF336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ПИАС_Титульник_содержание_заголовки.dotx</Template>
  <TotalTime>833</TotalTime>
  <Pages>8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Калашников</dc:creator>
  <cp:keywords/>
  <dc:description/>
  <cp:lastModifiedBy>Ревва Рубен Рубенович</cp:lastModifiedBy>
  <cp:revision>562</cp:revision>
  <cp:lastPrinted>2025-03-29T17:37:00Z</cp:lastPrinted>
  <dcterms:created xsi:type="dcterms:W3CDTF">2025-02-21T13:59:00Z</dcterms:created>
  <dcterms:modified xsi:type="dcterms:W3CDTF">2025-05-28T14:42:00Z</dcterms:modified>
</cp:coreProperties>
</file>